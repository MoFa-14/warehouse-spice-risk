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63"/>
        <w:gridCol w:w="7783"/>
      </w:tblGrid>
      <w:tr w:rsidR="001651E5" w:rsidRPr="0072529D" w14:paraId="1806FF4A" w14:textId="77777777" w:rsidTr="000A4436">
        <w:tc>
          <w:tcPr>
            <w:tcW w:w="1980" w:type="dxa"/>
          </w:tcPr>
          <w:p w14:paraId="2AEB5A76" w14:textId="665E2184" w:rsidR="001651E5" w:rsidRPr="0072529D" w:rsidRDefault="001651E5" w:rsidP="0003225F">
            <w:pPr>
              <w:rPr>
                <w:rFonts w:asciiTheme="minorHAnsi" w:hAnsiTheme="minorHAnsi" w:cstheme="minorHAnsi"/>
                <w:b/>
                <w:sz w:val="28"/>
              </w:rPr>
            </w:pPr>
            <w:r w:rsidRPr="0072529D">
              <w:rPr>
                <w:rFonts w:asciiTheme="minorHAnsi" w:hAnsiTheme="minorHAnsi" w:cstheme="minorHAnsi"/>
                <w:noProof/>
                <w:lang w:eastAsia="en-GB"/>
              </w:rPr>
              <w:drawing>
                <wp:inline distT="0" distB="0" distL="0" distR="0" wp14:anchorId="4438B891" wp14:editId="4F0D76EE">
                  <wp:extent cx="1020987" cy="510720"/>
                  <wp:effectExtent l="0" t="0" r="825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UWE_Bristol_RGB_TOP.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033577" cy="517018"/>
                          </a:xfrm>
                          <a:prstGeom prst="rect">
                            <a:avLst/>
                          </a:prstGeom>
                        </pic:spPr>
                      </pic:pic>
                    </a:graphicData>
                  </a:graphic>
                </wp:inline>
              </w:drawing>
            </w:r>
          </w:p>
        </w:tc>
        <w:tc>
          <w:tcPr>
            <w:tcW w:w="8476" w:type="dxa"/>
          </w:tcPr>
          <w:p w14:paraId="5E60B5D8" w14:textId="77777777" w:rsidR="001651E5" w:rsidRPr="0072529D" w:rsidRDefault="001651E5" w:rsidP="001651E5">
            <w:pPr>
              <w:pStyle w:val="Tiny"/>
              <w:rPr>
                <w:rFonts w:asciiTheme="minorHAnsi" w:hAnsiTheme="minorHAnsi" w:cstheme="minorHAnsi"/>
                <w:sz w:val="28"/>
              </w:rPr>
            </w:pPr>
            <w:r w:rsidRPr="0072529D">
              <w:rPr>
                <w:rFonts w:asciiTheme="minorHAnsi" w:hAnsiTheme="minorHAnsi" w:cstheme="minorHAnsi"/>
                <w:sz w:val="28"/>
              </w:rPr>
              <w:t>School of Computing and Creative Technologies</w:t>
            </w:r>
          </w:p>
          <w:p w14:paraId="4697717E" w14:textId="77777777" w:rsidR="001651E5" w:rsidRPr="0072529D" w:rsidRDefault="001651E5" w:rsidP="001651E5">
            <w:pPr>
              <w:pStyle w:val="Title"/>
              <w:jc w:val="left"/>
            </w:pPr>
            <w:r w:rsidRPr="0072529D">
              <w:t>Assessment Brief</w:t>
            </w:r>
          </w:p>
          <w:p w14:paraId="21FA3D1B" w14:textId="77777777" w:rsidR="001651E5" w:rsidRPr="0072529D" w:rsidRDefault="001651E5" w:rsidP="0003225F">
            <w:pPr>
              <w:rPr>
                <w:rFonts w:asciiTheme="minorHAnsi" w:hAnsiTheme="minorHAnsi" w:cstheme="minorHAnsi"/>
                <w:b/>
                <w:sz w:val="28"/>
              </w:rPr>
            </w:pPr>
          </w:p>
        </w:tc>
      </w:tr>
    </w:tbl>
    <w:p w14:paraId="057BE72C" w14:textId="77777777" w:rsidR="00B95655" w:rsidRPr="0072529D" w:rsidRDefault="00B95655" w:rsidP="00C0403A">
      <w:pPr>
        <w:pStyle w:val="Heading1"/>
        <w:numPr>
          <w:ilvl w:val="0"/>
          <w:numId w:val="0"/>
        </w:numPr>
      </w:pPr>
      <w:r w:rsidRPr="0072529D">
        <w:t>Submission details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1"/>
        <w:gridCol w:w="7335"/>
      </w:tblGrid>
      <w:tr w:rsidR="00E430E9" w:rsidRPr="0072529D" w14:paraId="6DF8D828" w14:textId="77777777" w:rsidTr="000A4436">
        <w:trPr>
          <w:cantSplit/>
        </w:trPr>
        <w:tc>
          <w:tcPr>
            <w:tcW w:w="2547" w:type="dxa"/>
          </w:tcPr>
          <w:p w14:paraId="2FA3F08A" w14:textId="7FDCB190" w:rsidR="00E430E9" w:rsidRPr="0072529D" w:rsidRDefault="00E430E9" w:rsidP="00B95655">
            <w:pPr>
              <w:rPr>
                <w:rFonts w:asciiTheme="minorHAnsi" w:hAnsiTheme="minorHAnsi" w:cstheme="minorHAnsi"/>
                <w:lang w:val="en-US"/>
              </w:rPr>
            </w:pPr>
            <w:r w:rsidRPr="0072529D">
              <w:rPr>
                <w:rFonts w:asciiTheme="minorHAnsi" w:hAnsiTheme="minorHAnsi" w:cstheme="minorHAnsi"/>
                <w:b/>
                <w:bCs/>
              </w:rPr>
              <w:t>Module title</w:t>
            </w:r>
            <w:r w:rsidRPr="0072529D">
              <w:rPr>
                <w:rFonts w:asciiTheme="minorHAnsi" w:hAnsiTheme="minorHAnsi" w:cstheme="minorHAnsi"/>
              </w:rPr>
              <w:t>:</w:t>
            </w:r>
          </w:p>
        </w:tc>
        <w:tc>
          <w:tcPr>
            <w:tcW w:w="7909" w:type="dxa"/>
          </w:tcPr>
          <w:p w14:paraId="3F4FA850" w14:textId="687852BA" w:rsidR="00E430E9" w:rsidRPr="0072529D" w:rsidRDefault="005C5B0B" w:rsidP="00B95655">
            <w:pPr>
              <w:rPr>
                <w:rFonts w:asciiTheme="minorHAnsi" w:hAnsiTheme="minorHAnsi" w:cstheme="minorHAnsi"/>
                <w:lang w:val="en-US"/>
              </w:rPr>
            </w:pPr>
            <w:r w:rsidRPr="0072529D">
              <w:rPr>
                <w:rFonts w:asciiTheme="minorHAnsi" w:hAnsiTheme="minorHAnsi" w:cstheme="minorHAnsi"/>
                <w:lang w:val="en-US"/>
              </w:rPr>
              <w:t>Digital Systems Project</w:t>
            </w:r>
          </w:p>
        </w:tc>
      </w:tr>
      <w:tr w:rsidR="00E430E9" w:rsidRPr="0072529D" w14:paraId="4DBEDBF0" w14:textId="77777777" w:rsidTr="000A4436">
        <w:trPr>
          <w:cantSplit/>
        </w:trPr>
        <w:tc>
          <w:tcPr>
            <w:tcW w:w="2547" w:type="dxa"/>
          </w:tcPr>
          <w:p w14:paraId="7E89613A" w14:textId="5686E621" w:rsidR="00E430E9" w:rsidRPr="0072529D" w:rsidRDefault="00E430E9" w:rsidP="00B95655">
            <w:pPr>
              <w:rPr>
                <w:rFonts w:asciiTheme="minorHAnsi" w:hAnsiTheme="minorHAnsi" w:cstheme="minorHAnsi"/>
                <w:lang w:val="en-US"/>
              </w:rPr>
            </w:pPr>
            <w:r w:rsidRPr="0072529D">
              <w:rPr>
                <w:rFonts w:asciiTheme="minorHAnsi" w:hAnsiTheme="minorHAnsi" w:cstheme="minorHAnsi"/>
                <w:b/>
                <w:bCs/>
              </w:rPr>
              <w:t>Module code</w:t>
            </w:r>
            <w:r w:rsidRPr="0072529D">
              <w:rPr>
                <w:rFonts w:asciiTheme="minorHAnsi" w:hAnsiTheme="minorHAnsi" w:cstheme="minorHAnsi"/>
              </w:rPr>
              <w:t>:</w:t>
            </w:r>
          </w:p>
        </w:tc>
        <w:tc>
          <w:tcPr>
            <w:tcW w:w="7909" w:type="dxa"/>
          </w:tcPr>
          <w:p w14:paraId="7763E115" w14:textId="231CED09" w:rsidR="00E430E9" w:rsidRPr="0072529D" w:rsidRDefault="005C5B0B" w:rsidP="00B95655">
            <w:pPr>
              <w:rPr>
                <w:rFonts w:asciiTheme="minorHAnsi" w:hAnsiTheme="minorHAnsi" w:cstheme="minorHAnsi"/>
                <w:lang w:val="en-US"/>
              </w:rPr>
            </w:pPr>
            <w:r w:rsidRPr="0072529D">
              <w:rPr>
                <w:rFonts w:asciiTheme="minorHAnsi" w:hAnsiTheme="minorHAnsi" w:cstheme="minorHAnsi"/>
                <w:lang w:val="en-US"/>
              </w:rPr>
              <w:t>UFCFXK-30-3</w:t>
            </w:r>
          </w:p>
        </w:tc>
      </w:tr>
      <w:tr w:rsidR="00E430E9" w:rsidRPr="0072529D" w14:paraId="7D008C50" w14:textId="77777777" w:rsidTr="000A4436">
        <w:trPr>
          <w:cantSplit/>
        </w:trPr>
        <w:tc>
          <w:tcPr>
            <w:tcW w:w="2547" w:type="dxa"/>
          </w:tcPr>
          <w:p w14:paraId="49973256" w14:textId="431B6B61" w:rsidR="00E430E9" w:rsidRPr="0072529D" w:rsidRDefault="00C45A67" w:rsidP="00B95655">
            <w:pPr>
              <w:rPr>
                <w:rFonts w:asciiTheme="minorHAnsi" w:hAnsiTheme="minorHAnsi" w:cstheme="minorHAnsi"/>
                <w:b/>
                <w:bCs/>
              </w:rPr>
            </w:pPr>
            <w:r w:rsidRPr="0072529D">
              <w:rPr>
                <w:rFonts w:asciiTheme="minorHAnsi" w:hAnsiTheme="minorHAnsi" w:cstheme="minorHAnsi"/>
                <w:b/>
                <w:bCs/>
              </w:rPr>
              <w:t>Module Leader:</w:t>
            </w:r>
          </w:p>
        </w:tc>
        <w:tc>
          <w:tcPr>
            <w:tcW w:w="7909" w:type="dxa"/>
          </w:tcPr>
          <w:p w14:paraId="4872F3D2" w14:textId="581A9658" w:rsidR="00E430E9" w:rsidRPr="0072529D" w:rsidRDefault="0061537D" w:rsidP="00B95655">
            <w:pPr>
              <w:rPr>
                <w:rFonts w:asciiTheme="minorHAnsi" w:hAnsiTheme="minorHAnsi" w:cstheme="minorHAnsi"/>
                <w:color w:val="000000" w:themeColor="text1"/>
              </w:rPr>
            </w:pPr>
            <w:r w:rsidRPr="0072529D">
              <w:rPr>
                <w:rFonts w:asciiTheme="minorHAnsi" w:hAnsiTheme="minorHAnsi" w:cstheme="minorHAnsi"/>
                <w:color w:val="000000" w:themeColor="text1"/>
              </w:rPr>
              <w:t>Benedict R. Gaster</w:t>
            </w:r>
            <w:r w:rsidR="005C5B0B" w:rsidRPr="0072529D">
              <w:rPr>
                <w:rFonts w:asciiTheme="minorHAnsi" w:hAnsiTheme="minorHAnsi" w:cstheme="minorHAnsi"/>
                <w:color w:val="000000" w:themeColor="text1"/>
              </w:rPr>
              <w:t xml:space="preserve"> and Nathan Renney</w:t>
            </w:r>
          </w:p>
        </w:tc>
      </w:tr>
      <w:tr w:rsidR="00E430E9" w:rsidRPr="0072529D" w14:paraId="2C86A8FF" w14:textId="77777777" w:rsidTr="000A4436">
        <w:trPr>
          <w:cantSplit/>
        </w:trPr>
        <w:tc>
          <w:tcPr>
            <w:tcW w:w="2547" w:type="dxa"/>
          </w:tcPr>
          <w:p w14:paraId="2E086306" w14:textId="2B596ED9" w:rsidR="00E430E9" w:rsidRPr="0072529D" w:rsidRDefault="00E430E9" w:rsidP="00B95655">
            <w:pPr>
              <w:rPr>
                <w:rFonts w:asciiTheme="minorHAnsi" w:hAnsiTheme="minorHAnsi" w:cstheme="minorHAnsi"/>
                <w:lang w:val="en-US"/>
              </w:rPr>
            </w:pPr>
            <w:r w:rsidRPr="0072529D">
              <w:rPr>
                <w:rFonts w:asciiTheme="minorHAnsi" w:hAnsiTheme="minorHAnsi" w:cstheme="minorHAnsi"/>
                <w:b/>
                <w:bCs/>
              </w:rPr>
              <w:t>Assessment title:</w:t>
            </w:r>
          </w:p>
        </w:tc>
        <w:tc>
          <w:tcPr>
            <w:tcW w:w="7909" w:type="dxa"/>
          </w:tcPr>
          <w:p w14:paraId="12CBB90B" w14:textId="7F38841F" w:rsidR="00E430E9" w:rsidRPr="0072529D" w:rsidRDefault="004D7C77" w:rsidP="00B95655">
            <w:pPr>
              <w:rPr>
                <w:rFonts w:asciiTheme="minorHAnsi" w:hAnsiTheme="minorHAnsi" w:cstheme="minorHAnsi"/>
                <w:lang w:val="en-US"/>
              </w:rPr>
            </w:pPr>
            <w:r w:rsidRPr="0072529D">
              <w:rPr>
                <w:rFonts w:asciiTheme="minorHAnsi" w:hAnsiTheme="minorHAnsi" w:cstheme="minorHAnsi"/>
                <w:lang w:val="en-US"/>
              </w:rPr>
              <w:t>Report</w:t>
            </w:r>
          </w:p>
        </w:tc>
      </w:tr>
      <w:tr w:rsidR="00C45A67" w:rsidRPr="0072529D" w14:paraId="7F58757C" w14:textId="77777777" w:rsidTr="000A4436">
        <w:trPr>
          <w:cantSplit/>
        </w:trPr>
        <w:tc>
          <w:tcPr>
            <w:tcW w:w="2547" w:type="dxa"/>
          </w:tcPr>
          <w:p w14:paraId="72AE0D98" w14:textId="318340E2" w:rsidR="00C45A67" w:rsidRPr="0072529D" w:rsidRDefault="00C45A67" w:rsidP="00B95655">
            <w:pPr>
              <w:rPr>
                <w:rFonts w:asciiTheme="minorHAnsi" w:hAnsiTheme="minorHAnsi" w:cstheme="minorHAnsi"/>
                <w:b/>
                <w:bCs/>
              </w:rPr>
            </w:pPr>
            <w:r w:rsidRPr="0072529D">
              <w:rPr>
                <w:rFonts w:asciiTheme="minorHAnsi" w:hAnsiTheme="minorHAnsi" w:cstheme="minorHAnsi"/>
                <w:b/>
                <w:bCs/>
              </w:rPr>
              <w:t>Year:</w:t>
            </w:r>
          </w:p>
        </w:tc>
        <w:tc>
          <w:tcPr>
            <w:tcW w:w="7909" w:type="dxa"/>
          </w:tcPr>
          <w:p w14:paraId="1A4C6201" w14:textId="3DA57425" w:rsidR="00C45A67" w:rsidRPr="0072529D" w:rsidRDefault="0066557C" w:rsidP="00B95655">
            <w:pPr>
              <w:rPr>
                <w:rFonts w:asciiTheme="minorHAnsi" w:hAnsiTheme="minorHAnsi" w:cstheme="minorHAnsi"/>
                <w:color w:val="FF0000"/>
              </w:rPr>
            </w:pPr>
            <w:r w:rsidRPr="0072529D">
              <w:rPr>
                <w:rFonts w:asciiTheme="minorHAnsi" w:hAnsiTheme="minorHAnsi" w:cstheme="minorHAnsi"/>
              </w:rPr>
              <w:t>2025-26</w:t>
            </w:r>
          </w:p>
        </w:tc>
      </w:tr>
      <w:tr w:rsidR="00E430E9" w:rsidRPr="0072529D" w14:paraId="7D5E73BD" w14:textId="77777777" w:rsidTr="000A4436">
        <w:trPr>
          <w:cantSplit/>
        </w:trPr>
        <w:tc>
          <w:tcPr>
            <w:tcW w:w="2547" w:type="dxa"/>
          </w:tcPr>
          <w:p w14:paraId="450E1BD9" w14:textId="6C8E1231" w:rsidR="00E430E9" w:rsidRPr="0072529D" w:rsidRDefault="00E430E9" w:rsidP="00B95655">
            <w:pPr>
              <w:rPr>
                <w:rFonts w:asciiTheme="minorHAnsi" w:hAnsiTheme="minorHAnsi" w:cstheme="minorHAnsi"/>
                <w:lang w:val="en-US"/>
              </w:rPr>
            </w:pPr>
            <w:r w:rsidRPr="0072529D">
              <w:rPr>
                <w:rFonts w:asciiTheme="minorHAnsi" w:hAnsiTheme="minorHAnsi" w:cstheme="minorHAnsi"/>
                <w:b/>
                <w:bCs/>
              </w:rPr>
              <w:t>Assessment type</w:t>
            </w:r>
            <w:r w:rsidRPr="0072529D">
              <w:rPr>
                <w:rFonts w:asciiTheme="minorHAnsi" w:hAnsiTheme="minorHAnsi" w:cstheme="minorHAnsi"/>
              </w:rPr>
              <w:t>:</w:t>
            </w:r>
          </w:p>
        </w:tc>
        <w:tc>
          <w:tcPr>
            <w:tcW w:w="7909" w:type="dxa"/>
          </w:tcPr>
          <w:p w14:paraId="494F2C2C" w14:textId="5522FFDF" w:rsidR="00E430E9" w:rsidRPr="0072529D" w:rsidRDefault="00CB7FE5" w:rsidP="00B95655">
            <w:pPr>
              <w:rPr>
                <w:rFonts w:asciiTheme="minorHAnsi" w:hAnsiTheme="minorHAnsi" w:cstheme="minorHAnsi"/>
                <w:color w:val="FF0000"/>
                <w:lang w:val="en-US"/>
              </w:rPr>
            </w:pPr>
            <w:r w:rsidRPr="0072529D">
              <w:rPr>
                <w:rFonts w:asciiTheme="minorHAnsi" w:hAnsiTheme="minorHAnsi" w:cstheme="minorHAnsi"/>
                <w:color w:val="000000" w:themeColor="text1"/>
              </w:rPr>
              <w:t>PDF of report</w:t>
            </w:r>
            <w:r w:rsidR="008B27E9" w:rsidRPr="0072529D">
              <w:rPr>
                <w:rFonts w:asciiTheme="minorHAnsi" w:hAnsiTheme="minorHAnsi" w:cstheme="minorHAnsi"/>
                <w:color w:val="000000" w:themeColor="text1"/>
              </w:rPr>
              <w:t xml:space="preserve"> submitted on </w:t>
            </w:r>
            <w:r w:rsidR="00B863CE" w:rsidRPr="0072529D">
              <w:rPr>
                <w:rFonts w:asciiTheme="minorHAnsi" w:hAnsiTheme="minorHAnsi" w:cstheme="minorHAnsi"/>
                <w:color w:val="000000" w:themeColor="text1"/>
              </w:rPr>
              <w:t>Blackboard.</w:t>
            </w:r>
          </w:p>
        </w:tc>
      </w:tr>
      <w:tr w:rsidR="00E430E9" w:rsidRPr="0072529D" w14:paraId="7C4AD89B" w14:textId="77777777" w:rsidTr="000A4436">
        <w:trPr>
          <w:cantSplit/>
        </w:trPr>
        <w:tc>
          <w:tcPr>
            <w:tcW w:w="2547" w:type="dxa"/>
          </w:tcPr>
          <w:p w14:paraId="2B8B1F1C" w14:textId="7F0D77B8" w:rsidR="00E430E9" w:rsidRPr="0072529D" w:rsidRDefault="00E430E9" w:rsidP="00B95655">
            <w:pPr>
              <w:rPr>
                <w:rFonts w:asciiTheme="minorHAnsi" w:hAnsiTheme="minorHAnsi" w:cstheme="minorHAnsi"/>
                <w:lang w:val="en-US"/>
              </w:rPr>
            </w:pPr>
            <w:r w:rsidRPr="0072529D">
              <w:rPr>
                <w:rFonts w:asciiTheme="minorHAnsi" w:hAnsiTheme="minorHAnsi" w:cstheme="minorHAnsi"/>
                <w:b/>
                <w:bCs/>
              </w:rPr>
              <w:t>Assessment weighting:</w:t>
            </w:r>
          </w:p>
        </w:tc>
        <w:tc>
          <w:tcPr>
            <w:tcW w:w="7909" w:type="dxa"/>
          </w:tcPr>
          <w:p w14:paraId="13353BFB" w14:textId="665BE0DE" w:rsidR="00E430E9" w:rsidRPr="0072529D" w:rsidRDefault="004D7C77" w:rsidP="00B95655">
            <w:pPr>
              <w:rPr>
                <w:rFonts w:asciiTheme="minorHAnsi" w:hAnsiTheme="minorHAnsi" w:cstheme="minorHAnsi"/>
                <w:lang w:val="en-US"/>
              </w:rPr>
            </w:pPr>
            <w:r w:rsidRPr="0072529D">
              <w:rPr>
                <w:rFonts w:asciiTheme="minorHAnsi" w:hAnsiTheme="minorHAnsi" w:cstheme="minorHAnsi"/>
              </w:rPr>
              <w:t>50</w:t>
            </w:r>
            <w:r w:rsidR="00E430E9" w:rsidRPr="0072529D">
              <w:rPr>
                <w:rFonts w:asciiTheme="minorHAnsi" w:hAnsiTheme="minorHAnsi" w:cstheme="minorHAnsi"/>
              </w:rPr>
              <w:t>% of total module mark</w:t>
            </w:r>
          </w:p>
        </w:tc>
      </w:tr>
      <w:tr w:rsidR="00E430E9" w:rsidRPr="0072529D" w14:paraId="0F0B6751" w14:textId="77777777" w:rsidTr="000A4436">
        <w:trPr>
          <w:cantSplit/>
        </w:trPr>
        <w:tc>
          <w:tcPr>
            <w:tcW w:w="2547" w:type="dxa"/>
          </w:tcPr>
          <w:p w14:paraId="27010269" w14:textId="719F0DF1" w:rsidR="00E430E9" w:rsidRPr="0072529D" w:rsidRDefault="00E430E9" w:rsidP="00B95655">
            <w:pPr>
              <w:rPr>
                <w:rFonts w:asciiTheme="minorHAnsi" w:hAnsiTheme="minorHAnsi" w:cstheme="minorHAnsi"/>
                <w:b/>
                <w:bCs/>
              </w:rPr>
            </w:pPr>
            <w:r w:rsidRPr="0072529D">
              <w:rPr>
                <w:rFonts w:asciiTheme="minorHAnsi" w:hAnsiTheme="minorHAnsi" w:cstheme="minorHAnsi"/>
                <w:b/>
                <w:bCs/>
              </w:rPr>
              <w:t>Size or length of assessment:</w:t>
            </w:r>
          </w:p>
        </w:tc>
        <w:tc>
          <w:tcPr>
            <w:tcW w:w="7909" w:type="dxa"/>
          </w:tcPr>
          <w:p w14:paraId="6CC65081" w14:textId="3B86C6DA" w:rsidR="00E430E9" w:rsidRPr="0072529D" w:rsidRDefault="00080340" w:rsidP="00080340">
            <w:pPr>
              <w:tabs>
                <w:tab w:val="left" w:pos="2835"/>
              </w:tabs>
              <w:rPr>
                <w:rFonts w:asciiTheme="minorHAnsi" w:hAnsiTheme="minorHAnsi" w:cstheme="minorHAnsi"/>
                <w:color w:val="FF0000"/>
              </w:rPr>
            </w:pPr>
            <w:r w:rsidRPr="0072529D">
              <w:rPr>
                <w:rFonts w:asciiTheme="minorHAnsi" w:hAnsiTheme="minorHAnsi" w:cstheme="minorHAnsi"/>
                <w:color w:val="000000" w:themeColor="text1"/>
              </w:rPr>
              <w:t>3000-4000</w:t>
            </w:r>
          </w:p>
        </w:tc>
      </w:tr>
      <w:tr w:rsidR="00E430E9" w:rsidRPr="0072529D" w14:paraId="43CF1142" w14:textId="77777777" w:rsidTr="000A4436">
        <w:trPr>
          <w:cantSplit/>
        </w:trPr>
        <w:tc>
          <w:tcPr>
            <w:tcW w:w="2547" w:type="dxa"/>
          </w:tcPr>
          <w:p w14:paraId="7850933C" w14:textId="77777777" w:rsidR="00E430E9" w:rsidRPr="0072529D" w:rsidRDefault="00E430E9" w:rsidP="00E430E9">
            <w:pPr>
              <w:tabs>
                <w:tab w:val="left" w:pos="2835"/>
              </w:tabs>
              <w:rPr>
                <w:rFonts w:asciiTheme="minorHAnsi" w:hAnsiTheme="minorHAnsi" w:cstheme="minorHAnsi"/>
                <w:b/>
                <w:bCs/>
              </w:rPr>
            </w:pPr>
            <w:r w:rsidRPr="0072529D">
              <w:rPr>
                <w:rFonts w:asciiTheme="minorHAnsi" w:hAnsiTheme="minorHAnsi" w:cstheme="minorHAnsi"/>
                <w:b/>
                <w:bCs/>
              </w:rPr>
              <w:t>Module learning outcomes assessed by this task:</w:t>
            </w:r>
          </w:p>
          <w:p w14:paraId="6A3BB911" w14:textId="77777777" w:rsidR="00E430E9" w:rsidRPr="0072529D" w:rsidRDefault="00E430E9" w:rsidP="00B95655">
            <w:pPr>
              <w:rPr>
                <w:rFonts w:asciiTheme="minorHAnsi" w:hAnsiTheme="minorHAnsi" w:cstheme="minorHAnsi"/>
                <w:b/>
                <w:bCs/>
              </w:rPr>
            </w:pPr>
          </w:p>
        </w:tc>
        <w:tc>
          <w:tcPr>
            <w:tcW w:w="7909" w:type="dxa"/>
          </w:tcPr>
          <w:p w14:paraId="369E8888" w14:textId="02D020CC" w:rsidR="00E430E9" w:rsidRPr="0072529D" w:rsidRDefault="00E430E9" w:rsidP="0027162B">
            <w:pPr>
              <w:pStyle w:val="p1"/>
              <w:rPr>
                <w:rFonts w:asciiTheme="minorHAnsi" w:hAnsiTheme="minorHAnsi" w:cstheme="minorHAnsi"/>
              </w:rPr>
            </w:pPr>
            <w:r w:rsidRPr="0072529D">
              <w:rPr>
                <w:rFonts w:asciiTheme="minorHAnsi" w:hAnsiTheme="minorHAnsi" w:cstheme="minorHAnsi"/>
              </w:rPr>
              <w:t xml:space="preserve">1. </w:t>
            </w:r>
            <w:r w:rsidR="008B27E9" w:rsidRPr="0072529D">
              <w:rPr>
                <w:rFonts w:asciiTheme="minorHAnsi" w:hAnsiTheme="minorHAnsi" w:cstheme="minorHAnsi"/>
              </w:rPr>
              <w:t xml:space="preserve"> </w:t>
            </w:r>
            <w:r w:rsidR="008B27E9" w:rsidRPr="0072529D">
              <w:rPr>
                <w:rFonts w:asciiTheme="minorHAnsi" w:hAnsiTheme="minorHAnsi" w:cstheme="minorHAnsi"/>
                <w:sz w:val="22"/>
                <w:szCs w:val="22"/>
              </w:rPr>
              <w:t>MO1</w:t>
            </w:r>
          </w:p>
          <w:p w14:paraId="7AE8995A" w14:textId="3FDE7E29" w:rsidR="00E430E9" w:rsidRPr="0072529D" w:rsidRDefault="00E430E9" w:rsidP="00E430E9">
            <w:pPr>
              <w:tabs>
                <w:tab w:val="left" w:pos="2835"/>
              </w:tabs>
              <w:rPr>
                <w:rFonts w:asciiTheme="minorHAnsi" w:hAnsiTheme="minorHAnsi" w:cstheme="minorHAnsi"/>
              </w:rPr>
            </w:pPr>
            <w:r w:rsidRPr="0072529D">
              <w:rPr>
                <w:rFonts w:asciiTheme="minorHAnsi" w:hAnsiTheme="minorHAnsi" w:cstheme="minorHAnsi"/>
              </w:rPr>
              <w:t>2.</w:t>
            </w:r>
            <w:r w:rsidR="008B27E9" w:rsidRPr="0072529D">
              <w:rPr>
                <w:rFonts w:asciiTheme="minorHAnsi" w:hAnsiTheme="minorHAnsi" w:cstheme="minorHAnsi"/>
              </w:rPr>
              <w:t xml:space="preserve"> </w:t>
            </w:r>
            <w:r w:rsidR="0027162B" w:rsidRPr="0072529D">
              <w:rPr>
                <w:rFonts w:asciiTheme="minorHAnsi" w:hAnsiTheme="minorHAnsi" w:cstheme="minorHAnsi"/>
              </w:rPr>
              <w:t>MO2</w:t>
            </w:r>
          </w:p>
          <w:p w14:paraId="48500AA1" w14:textId="2A7D5D8B" w:rsidR="00E430E9" w:rsidRPr="0072529D" w:rsidRDefault="00E430E9" w:rsidP="00E430E9">
            <w:pPr>
              <w:tabs>
                <w:tab w:val="left" w:pos="2835"/>
              </w:tabs>
              <w:rPr>
                <w:rFonts w:asciiTheme="minorHAnsi" w:hAnsiTheme="minorHAnsi" w:cstheme="minorHAnsi"/>
              </w:rPr>
            </w:pPr>
            <w:r w:rsidRPr="0072529D">
              <w:rPr>
                <w:rFonts w:asciiTheme="minorHAnsi" w:hAnsiTheme="minorHAnsi" w:cstheme="minorHAnsi"/>
              </w:rPr>
              <w:t>3.</w:t>
            </w:r>
            <w:r w:rsidR="008B27E9" w:rsidRPr="0072529D">
              <w:rPr>
                <w:rFonts w:asciiTheme="minorHAnsi" w:hAnsiTheme="minorHAnsi" w:cstheme="minorHAnsi"/>
              </w:rPr>
              <w:t xml:space="preserve"> MO3</w:t>
            </w:r>
          </w:p>
          <w:p w14:paraId="40780FFD" w14:textId="74E6666B" w:rsidR="004D7C77" w:rsidRPr="0072529D" w:rsidRDefault="004D7C77" w:rsidP="00E430E9">
            <w:pPr>
              <w:tabs>
                <w:tab w:val="left" w:pos="2835"/>
              </w:tabs>
              <w:rPr>
                <w:rFonts w:asciiTheme="minorHAnsi" w:hAnsiTheme="minorHAnsi" w:cstheme="minorHAnsi"/>
              </w:rPr>
            </w:pPr>
            <w:r w:rsidRPr="0072529D">
              <w:rPr>
                <w:rFonts w:asciiTheme="minorHAnsi" w:hAnsiTheme="minorHAnsi" w:cstheme="minorHAnsi"/>
              </w:rPr>
              <w:t>4. MO4</w:t>
            </w:r>
          </w:p>
          <w:p w14:paraId="1037B2B2" w14:textId="77777777" w:rsidR="00E430E9" w:rsidRPr="0072529D" w:rsidRDefault="00E430E9" w:rsidP="00E430E9">
            <w:pPr>
              <w:tabs>
                <w:tab w:val="left" w:pos="2835"/>
              </w:tabs>
              <w:rPr>
                <w:rFonts w:asciiTheme="minorHAnsi" w:hAnsiTheme="minorHAnsi" w:cstheme="minorHAnsi"/>
                <w:color w:val="FF0000"/>
              </w:rPr>
            </w:pPr>
          </w:p>
        </w:tc>
      </w:tr>
      <w:tr w:rsidR="00E430E9" w:rsidRPr="0072529D" w14:paraId="7E4AD386" w14:textId="77777777" w:rsidTr="000A4436">
        <w:trPr>
          <w:cantSplit/>
        </w:trPr>
        <w:tc>
          <w:tcPr>
            <w:tcW w:w="2547" w:type="dxa"/>
          </w:tcPr>
          <w:p w14:paraId="65625D87" w14:textId="53001258" w:rsidR="00E430E9" w:rsidRPr="0072529D" w:rsidRDefault="00E430E9" w:rsidP="00E430E9">
            <w:pPr>
              <w:tabs>
                <w:tab w:val="left" w:pos="2835"/>
              </w:tabs>
              <w:rPr>
                <w:rFonts w:asciiTheme="minorHAnsi" w:hAnsiTheme="minorHAnsi" w:cstheme="minorHAnsi"/>
                <w:b/>
                <w:bCs/>
              </w:rPr>
            </w:pPr>
            <w:r w:rsidRPr="0072529D">
              <w:rPr>
                <w:rFonts w:asciiTheme="minorHAnsi" w:hAnsiTheme="minorHAnsi" w:cstheme="minorHAnsi"/>
                <w:b/>
                <w:bCs/>
              </w:rPr>
              <w:t>Use of AI in assessment:</w:t>
            </w:r>
          </w:p>
        </w:tc>
        <w:tc>
          <w:tcPr>
            <w:tcW w:w="7909" w:type="dxa"/>
          </w:tcPr>
          <w:p w14:paraId="480536F9" w14:textId="77777777" w:rsidR="0027429F" w:rsidRPr="0072529D" w:rsidRDefault="0027429F" w:rsidP="0027429F">
            <w:pPr>
              <w:rPr>
                <w:rFonts w:asciiTheme="minorHAnsi" w:hAnsiTheme="minorHAnsi" w:cstheme="minorHAnsi"/>
                <w:color w:val="000000" w:themeColor="text1"/>
              </w:rPr>
            </w:pPr>
            <w:r w:rsidRPr="0072529D">
              <w:rPr>
                <w:rFonts w:asciiTheme="minorHAnsi" w:hAnsiTheme="minorHAnsi" w:cstheme="minorHAnsi"/>
                <w:color w:val="000000" w:themeColor="text1"/>
              </w:rPr>
              <w:t>Generative Artificial intelligence (Gen AI) tools can be used in an assistive role</w:t>
            </w:r>
          </w:p>
          <w:p w14:paraId="0B1AC321" w14:textId="77777777" w:rsidR="0027429F" w:rsidRPr="0072529D" w:rsidRDefault="0027429F" w:rsidP="0027429F">
            <w:pPr>
              <w:rPr>
                <w:rFonts w:asciiTheme="minorHAnsi" w:hAnsiTheme="minorHAnsi" w:cstheme="minorHAnsi"/>
                <w:color w:val="000000" w:themeColor="text1"/>
              </w:rPr>
            </w:pPr>
            <w:r w:rsidRPr="0072529D">
              <w:rPr>
                <w:rFonts w:asciiTheme="minorHAnsi" w:hAnsiTheme="minorHAnsi" w:cstheme="minorHAnsi"/>
                <w:color w:val="000000" w:themeColor="text1"/>
              </w:rPr>
              <w:t xml:space="preserve">You are permitted to use Gen AI tools in an assistive role in this assessment to support you with </w:t>
            </w:r>
          </w:p>
          <w:p w14:paraId="1CBC8635" w14:textId="77777777" w:rsidR="0027429F" w:rsidRPr="0072529D" w:rsidRDefault="0027429F" w:rsidP="0027429F">
            <w:pPr>
              <w:pStyle w:val="ListParagraph"/>
              <w:numPr>
                <w:ilvl w:val="0"/>
                <w:numId w:val="14"/>
              </w:numPr>
              <w:rPr>
                <w:rFonts w:cstheme="minorHAnsi"/>
                <w:color w:val="000000" w:themeColor="text1"/>
              </w:rPr>
            </w:pPr>
            <w:r w:rsidRPr="0072529D">
              <w:rPr>
                <w:rFonts w:cstheme="minorHAnsi"/>
                <w:color w:val="000000" w:themeColor="text1"/>
              </w:rPr>
              <w:t>drafting and structuring content</w:t>
            </w:r>
          </w:p>
          <w:p w14:paraId="07756218" w14:textId="77777777" w:rsidR="0027429F" w:rsidRPr="0072529D" w:rsidRDefault="0027429F" w:rsidP="0027429F">
            <w:pPr>
              <w:pStyle w:val="ListParagraph"/>
              <w:numPr>
                <w:ilvl w:val="0"/>
                <w:numId w:val="14"/>
              </w:numPr>
              <w:rPr>
                <w:rFonts w:cstheme="minorHAnsi"/>
                <w:color w:val="000000" w:themeColor="text1"/>
              </w:rPr>
            </w:pPr>
            <w:r w:rsidRPr="0072529D">
              <w:rPr>
                <w:rFonts w:cstheme="minorHAnsi"/>
                <w:color w:val="000000" w:themeColor="text1"/>
              </w:rPr>
              <w:t>supporting a particular process such as translating content</w:t>
            </w:r>
          </w:p>
          <w:p w14:paraId="3D40E718" w14:textId="77777777" w:rsidR="0027429F" w:rsidRPr="0072529D" w:rsidRDefault="0027429F" w:rsidP="0027429F">
            <w:pPr>
              <w:pStyle w:val="ListParagraph"/>
              <w:numPr>
                <w:ilvl w:val="0"/>
                <w:numId w:val="14"/>
              </w:numPr>
              <w:rPr>
                <w:rFonts w:cstheme="minorHAnsi"/>
                <w:color w:val="000000" w:themeColor="text1"/>
              </w:rPr>
            </w:pPr>
            <w:r w:rsidRPr="0072529D">
              <w:rPr>
                <w:rFonts w:cstheme="minorHAnsi"/>
                <w:color w:val="000000" w:themeColor="text1"/>
              </w:rPr>
              <w:t>providing ideas or inspiration to help you overcome a creative block.</w:t>
            </w:r>
          </w:p>
          <w:p w14:paraId="7DEE5C48" w14:textId="77777777" w:rsidR="0027429F" w:rsidRPr="0072529D" w:rsidRDefault="0027429F" w:rsidP="0027429F">
            <w:pPr>
              <w:rPr>
                <w:rFonts w:asciiTheme="minorHAnsi" w:hAnsiTheme="minorHAnsi" w:cstheme="minorHAnsi"/>
                <w:color w:val="000000" w:themeColor="text1"/>
              </w:rPr>
            </w:pPr>
            <w:r w:rsidRPr="0072529D">
              <w:rPr>
                <w:rFonts w:asciiTheme="minorHAnsi" w:hAnsiTheme="minorHAnsi" w:cstheme="minorHAnsi"/>
                <w:color w:val="000000" w:themeColor="text1"/>
              </w:rPr>
              <w:t xml:space="preserve">Please note that while GenAI tools might suggest topics/content, you will always need to go back and locate and critically engage with actual literature/research/evidence yourself. </w:t>
            </w:r>
          </w:p>
          <w:p w14:paraId="3C572AD2" w14:textId="77777777" w:rsidR="0027429F" w:rsidRPr="0072529D" w:rsidRDefault="0027429F" w:rsidP="0027429F">
            <w:pPr>
              <w:rPr>
                <w:rFonts w:asciiTheme="minorHAnsi" w:hAnsiTheme="minorHAnsi" w:cstheme="minorHAnsi"/>
                <w:color w:val="000000" w:themeColor="text1"/>
              </w:rPr>
            </w:pPr>
          </w:p>
          <w:p w14:paraId="77128D15" w14:textId="77777777" w:rsidR="0027429F" w:rsidRPr="0072529D" w:rsidRDefault="0027429F" w:rsidP="0027429F">
            <w:pPr>
              <w:spacing w:after="0"/>
              <w:rPr>
                <w:rFonts w:asciiTheme="minorHAnsi" w:eastAsia="Aptos" w:hAnsiTheme="minorHAnsi" w:cstheme="minorHAnsi"/>
                <w:color w:val="000000" w:themeColor="text1"/>
                <w:szCs w:val="24"/>
              </w:rPr>
            </w:pPr>
            <w:r w:rsidRPr="0072529D">
              <w:rPr>
                <w:rFonts w:asciiTheme="minorHAnsi" w:hAnsiTheme="minorHAnsi" w:cstheme="minorHAnsi"/>
                <w:color w:val="000000" w:themeColor="text1"/>
              </w:rPr>
              <w:t xml:space="preserve">As the use of Gen AI is </w:t>
            </w:r>
            <w:r w:rsidRPr="0072529D">
              <w:rPr>
                <w:rFonts w:asciiTheme="minorHAnsi" w:hAnsiTheme="minorHAnsi" w:cstheme="minorHAnsi"/>
                <w:b/>
                <w:bCs/>
                <w:i/>
                <w:iCs/>
                <w:color w:val="000000" w:themeColor="text1"/>
              </w:rPr>
              <w:t>optional</w:t>
            </w:r>
            <w:r w:rsidRPr="0072529D">
              <w:rPr>
                <w:rFonts w:asciiTheme="minorHAnsi" w:hAnsiTheme="minorHAnsi" w:cstheme="minorHAnsi"/>
                <w:color w:val="000000" w:themeColor="text1"/>
              </w:rPr>
              <w:t xml:space="preserve"> (due to its purely supportive capacity) it’s use is not part of the skills or knowledge you need to demonstrate for this assessment. However, if you have used Gen AI to prepare or produce part or all of your work, you must acknowledge its use. For more advice on this (and its use in general) please see your Generative AI study skills guide.</w:t>
            </w:r>
          </w:p>
          <w:p w14:paraId="09AAF377" w14:textId="77777777" w:rsidR="00E430E9" w:rsidRPr="0072529D" w:rsidRDefault="00E430E9" w:rsidP="00E430E9">
            <w:pPr>
              <w:tabs>
                <w:tab w:val="left" w:pos="2835"/>
              </w:tabs>
              <w:rPr>
                <w:rFonts w:asciiTheme="minorHAnsi" w:hAnsiTheme="minorHAnsi" w:cstheme="minorHAnsi"/>
              </w:rPr>
            </w:pPr>
          </w:p>
        </w:tc>
      </w:tr>
      <w:tr w:rsidR="00E430E9" w:rsidRPr="0072529D" w14:paraId="56D6006C" w14:textId="77777777" w:rsidTr="000A4436">
        <w:trPr>
          <w:cantSplit/>
        </w:trPr>
        <w:tc>
          <w:tcPr>
            <w:tcW w:w="2547" w:type="dxa"/>
          </w:tcPr>
          <w:p w14:paraId="503E8229" w14:textId="77777777" w:rsidR="00E430E9" w:rsidRPr="0072529D" w:rsidRDefault="00E430E9" w:rsidP="00E430E9">
            <w:pPr>
              <w:spacing w:after="0"/>
              <w:rPr>
                <w:rFonts w:asciiTheme="minorHAnsi" w:hAnsiTheme="minorHAnsi" w:cstheme="minorHAnsi"/>
                <w:b/>
                <w:bCs/>
              </w:rPr>
            </w:pPr>
            <w:r w:rsidRPr="0072529D">
              <w:rPr>
                <w:rFonts w:asciiTheme="minorHAnsi" w:hAnsiTheme="minorHAnsi" w:cstheme="minorHAnsi"/>
                <w:b/>
                <w:bCs/>
              </w:rPr>
              <w:t>Guidance on Referencing (</w:t>
            </w:r>
            <w:proofErr w:type="spellStart"/>
            <w:r w:rsidRPr="0072529D">
              <w:rPr>
                <w:rFonts w:asciiTheme="minorHAnsi" w:hAnsiTheme="minorHAnsi" w:cstheme="minorHAnsi"/>
                <w:b/>
                <w:bCs/>
              </w:rPr>
              <w:t>inc</w:t>
            </w:r>
            <w:proofErr w:type="spellEnd"/>
            <w:r w:rsidRPr="0072529D">
              <w:rPr>
                <w:rFonts w:asciiTheme="minorHAnsi" w:hAnsiTheme="minorHAnsi" w:cstheme="minorHAnsi"/>
                <w:b/>
                <w:bCs/>
              </w:rPr>
              <w:t xml:space="preserve"> AI):</w:t>
            </w:r>
          </w:p>
          <w:p w14:paraId="5C087B78" w14:textId="77777777" w:rsidR="00E430E9" w:rsidRPr="0072529D" w:rsidRDefault="00E430E9" w:rsidP="00E430E9">
            <w:pPr>
              <w:tabs>
                <w:tab w:val="left" w:pos="2835"/>
              </w:tabs>
              <w:rPr>
                <w:rFonts w:asciiTheme="minorHAnsi" w:hAnsiTheme="minorHAnsi" w:cstheme="minorHAnsi"/>
                <w:b/>
                <w:bCs/>
              </w:rPr>
            </w:pPr>
          </w:p>
        </w:tc>
        <w:tc>
          <w:tcPr>
            <w:tcW w:w="7909" w:type="dxa"/>
          </w:tcPr>
          <w:p w14:paraId="622B3F60" w14:textId="77777777" w:rsidR="0027429F" w:rsidRPr="0072529D" w:rsidRDefault="0027429F" w:rsidP="0027429F">
            <w:pPr>
              <w:spacing w:after="0"/>
              <w:rPr>
                <w:rFonts w:asciiTheme="minorHAnsi" w:hAnsiTheme="minorHAnsi" w:cstheme="minorHAnsi"/>
              </w:rPr>
            </w:pPr>
            <w:r w:rsidRPr="0072529D">
              <w:rPr>
                <w:rFonts w:asciiTheme="minorHAnsi" w:hAnsiTheme="minorHAnsi" w:cstheme="minorHAnsi"/>
              </w:rPr>
              <w:t xml:space="preserve">Please note that the aim of referencing is to demonstrate you have read and understood a range of sources to evidence your key points.  You need to list the references consistently and in such a way as to ensure the reader can follow up on the sources for themselves. </w:t>
            </w:r>
          </w:p>
          <w:p w14:paraId="302B32BF" w14:textId="77777777" w:rsidR="0027429F" w:rsidRPr="0072529D" w:rsidRDefault="0027429F" w:rsidP="0027429F">
            <w:pPr>
              <w:spacing w:after="0"/>
              <w:rPr>
                <w:rFonts w:asciiTheme="minorHAnsi" w:hAnsiTheme="minorHAnsi" w:cstheme="minorHAnsi"/>
              </w:rPr>
            </w:pPr>
          </w:p>
          <w:p w14:paraId="0446A04F" w14:textId="77777777" w:rsidR="0027429F" w:rsidRPr="0072529D" w:rsidRDefault="0027429F" w:rsidP="0027429F">
            <w:pPr>
              <w:spacing w:after="0"/>
              <w:rPr>
                <w:rFonts w:asciiTheme="minorHAnsi" w:hAnsiTheme="minorHAnsi" w:cstheme="minorHAnsi"/>
                <w:color w:val="000000" w:themeColor="text1"/>
              </w:rPr>
            </w:pPr>
            <w:r w:rsidRPr="0072529D">
              <w:rPr>
                <w:rFonts w:asciiTheme="minorHAnsi" w:hAnsiTheme="minorHAnsi" w:cstheme="minorHAnsi"/>
                <w:color w:val="000000" w:themeColor="text1"/>
              </w:rPr>
              <w:t>If using code that you did not write you should clearly indicate this in the code (using comments). This is not directly marked but you comprehension and use of these code snippets are. See links below for further details.</w:t>
            </w:r>
          </w:p>
          <w:p w14:paraId="24809ECA" w14:textId="77777777" w:rsidR="0027429F" w:rsidRPr="0072529D" w:rsidRDefault="0027429F" w:rsidP="0027429F">
            <w:pPr>
              <w:spacing w:after="0"/>
              <w:rPr>
                <w:rFonts w:asciiTheme="minorHAnsi" w:hAnsiTheme="minorHAnsi" w:cstheme="minorHAnsi"/>
                <w:color w:val="000000" w:themeColor="text1"/>
              </w:rPr>
            </w:pPr>
            <w:hyperlink r:id="rId12" w:history="1">
              <w:r w:rsidRPr="0072529D">
                <w:rPr>
                  <w:rStyle w:val="Hyperlink"/>
                  <w:rFonts w:asciiTheme="minorHAnsi" w:hAnsiTheme="minorHAnsi" w:cstheme="minorHAnsi"/>
                  <w:color w:val="000000" w:themeColor="text1"/>
                </w:rPr>
                <w:t>Referencing - Study skills | UWE Bristol</w:t>
              </w:r>
            </w:hyperlink>
            <w:r w:rsidRPr="0072529D">
              <w:rPr>
                <w:rFonts w:asciiTheme="minorHAnsi" w:hAnsiTheme="minorHAnsi" w:cstheme="minorHAnsi"/>
                <w:color w:val="000000" w:themeColor="text1"/>
              </w:rPr>
              <w:t xml:space="preserve"> </w:t>
            </w:r>
          </w:p>
          <w:p w14:paraId="755865AD" w14:textId="77777777" w:rsidR="0027429F" w:rsidRPr="0072529D" w:rsidRDefault="0027429F" w:rsidP="0027429F">
            <w:pPr>
              <w:spacing w:after="0"/>
              <w:rPr>
                <w:rFonts w:asciiTheme="minorHAnsi" w:hAnsiTheme="minorHAnsi" w:cstheme="minorHAnsi"/>
                <w:color w:val="000000" w:themeColor="text1"/>
              </w:rPr>
            </w:pPr>
            <w:hyperlink r:id="rId13" w:history="1">
              <w:r w:rsidRPr="0072529D">
                <w:rPr>
                  <w:rFonts w:asciiTheme="minorHAnsi" w:hAnsiTheme="minorHAnsi" w:cstheme="minorHAnsi"/>
                  <w:color w:val="000000" w:themeColor="text1"/>
                  <w:u w:val="single"/>
                </w:rPr>
                <w:t>Using generative AI at UWE Bristol - Study skills | UWE Bristol</w:t>
              </w:r>
            </w:hyperlink>
          </w:p>
          <w:p w14:paraId="4C759B5C" w14:textId="5BE7420B" w:rsidR="00E430E9" w:rsidRPr="0072529D" w:rsidRDefault="00E430E9" w:rsidP="00E430E9">
            <w:pPr>
              <w:spacing w:after="0"/>
              <w:rPr>
                <w:rFonts w:asciiTheme="minorHAnsi" w:hAnsiTheme="minorHAnsi" w:cstheme="minorHAnsi"/>
                <w:color w:val="FF0000"/>
              </w:rPr>
            </w:pPr>
          </w:p>
        </w:tc>
      </w:tr>
    </w:tbl>
    <w:p w14:paraId="3830D640" w14:textId="77777777" w:rsidR="00B95655" w:rsidRPr="0072529D" w:rsidRDefault="00B95655" w:rsidP="00B95655">
      <w:pPr>
        <w:spacing w:after="0"/>
        <w:rPr>
          <w:rFonts w:asciiTheme="minorHAnsi" w:hAnsiTheme="minorHAnsi" w:cstheme="minorHAnsi"/>
          <w:color w:val="FF0000"/>
        </w:rPr>
      </w:pPr>
    </w:p>
    <w:p w14:paraId="77CB5301" w14:textId="63595677" w:rsidR="09E2C39A" w:rsidRPr="0072529D" w:rsidRDefault="09E2C39A">
      <w:pPr>
        <w:rPr>
          <w:rFonts w:asciiTheme="minorHAnsi" w:hAnsiTheme="minorHAnsi" w:cstheme="minorHAnsi"/>
        </w:rPr>
      </w:pPr>
      <w:r w:rsidRPr="0072529D">
        <w:rPr>
          <w:rFonts w:asciiTheme="minorHAnsi" w:hAnsiTheme="minorHAnsi" w:cstheme="minorHAnsi"/>
        </w:rPr>
        <w:br w:type="page"/>
      </w:r>
    </w:p>
    <w:p w14:paraId="3117A23B" w14:textId="77777777" w:rsidR="00B95655" w:rsidRPr="0072529D" w:rsidRDefault="00B95655" w:rsidP="00C0403A">
      <w:pPr>
        <w:pStyle w:val="Heading1"/>
        <w:numPr>
          <w:ilvl w:val="0"/>
          <w:numId w:val="0"/>
        </w:numPr>
      </w:pPr>
      <w:r w:rsidRPr="0072529D">
        <w:lastRenderedPageBreak/>
        <w:t>Submission and feedback dates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1"/>
        <w:gridCol w:w="7315"/>
      </w:tblGrid>
      <w:tr w:rsidR="00E430E9" w:rsidRPr="0072529D" w14:paraId="666EB4BF" w14:textId="77777777" w:rsidTr="000A4436">
        <w:trPr>
          <w:cantSplit/>
        </w:trPr>
        <w:tc>
          <w:tcPr>
            <w:tcW w:w="2547" w:type="dxa"/>
          </w:tcPr>
          <w:p w14:paraId="68D15DBD" w14:textId="36DA3B4A" w:rsidR="00E430E9" w:rsidRPr="0072529D" w:rsidRDefault="00E430E9">
            <w:pPr>
              <w:tabs>
                <w:tab w:val="left" w:pos="2835"/>
              </w:tabs>
              <w:rPr>
                <w:rFonts w:asciiTheme="minorHAnsi" w:hAnsiTheme="minorHAnsi" w:cstheme="minorHAnsi"/>
                <w:b/>
                <w:bCs/>
              </w:rPr>
            </w:pPr>
            <w:r w:rsidRPr="0072529D">
              <w:rPr>
                <w:rFonts w:asciiTheme="minorHAnsi" w:hAnsiTheme="minorHAnsi" w:cstheme="minorHAnsi"/>
                <w:b/>
                <w:bCs/>
              </w:rPr>
              <w:t>Submission deadline:</w:t>
            </w:r>
          </w:p>
        </w:tc>
        <w:tc>
          <w:tcPr>
            <w:tcW w:w="7909" w:type="dxa"/>
          </w:tcPr>
          <w:p w14:paraId="26E94E40" w14:textId="0F8575F0" w:rsidR="00E430E9" w:rsidRPr="0072529D" w:rsidRDefault="00E430E9" w:rsidP="00E430E9">
            <w:pPr>
              <w:tabs>
                <w:tab w:val="left" w:pos="2835"/>
              </w:tabs>
              <w:rPr>
                <w:rFonts w:asciiTheme="minorHAnsi" w:hAnsiTheme="minorHAnsi" w:cstheme="minorHAnsi"/>
                <w:color w:val="000000" w:themeColor="text1"/>
              </w:rPr>
            </w:pPr>
            <w:r w:rsidRPr="0072529D">
              <w:rPr>
                <w:rFonts w:asciiTheme="minorHAnsi" w:hAnsiTheme="minorHAnsi" w:cstheme="minorHAnsi"/>
                <w:color w:val="000000" w:themeColor="text1"/>
              </w:rPr>
              <w:t xml:space="preserve">Before 14:00 on </w:t>
            </w:r>
            <w:r w:rsidR="0066101A" w:rsidRPr="0072529D">
              <w:rPr>
                <w:rFonts w:asciiTheme="minorHAnsi" w:hAnsiTheme="minorHAnsi" w:cstheme="minorHAnsi"/>
                <w:color w:val="000000" w:themeColor="text1"/>
              </w:rPr>
              <w:t>2</w:t>
            </w:r>
            <w:r w:rsidR="00E03E9E" w:rsidRPr="0072529D">
              <w:rPr>
                <w:rFonts w:asciiTheme="minorHAnsi" w:hAnsiTheme="minorHAnsi" w:cstheme="minorHAnsi"/>
                <w:color w:val="000000" w:themeColor="text1"/>
                <w:vertAlign w:val="superscript"/>
              </w:rPr>
              <w:t>nd</w:t>
            </w:r>
            <w:r w:rsidR="00E03E9E" w:rsidRPr="0072529D">
              <w:rPr>
                <w:rFonts w:asciiTheme="minorHAnsi" w:hAnsiTheme="minorHAnsi" w:cstheme="minorHAnsi"/>
                <w:color w:val="000000" w:themeColor="text1"/>
              </w:rPr>
              <w:t xml:space="preserve"> </w:t>
            </w:r>
            <w:r w:rsidR="00971843" w:rsidRPr="0072529D">
              <w:rPr>
                <w:rFonts w:asciiTheme="minorHAnsi" w:hAnsiTheme="minorHAnsi" w:cstheme="minorHAnsi"/>
                <w:color w:val="000000" w:themeColor="text1"/>
              </w:rPr>
              <w:t>April</w:t>
            </w:r>
            <w:r w:rsidR="0066101A" w:rsidRPr="0072529D">
              <w:rPr>
                <w:rFonts w:asciiTheme="minorHAnsi" w:hAnsiTheme="minorHAnsi" w:cstheme="minorHAnsi"/>
                <w:color w:val="000000" w:themeColor="text1"/>
              </w:rPr>
              <w:t xml:space="preserve"> 202</w:t>
            </w:r>
            <w:r w:rsidR="00E03E9E" w:rsidRPr="0072529D">
              <w:rPr>
                <w:rFonts w:asciiTheme="minorHAnsi" w:hAnsiTheme="minorHAnsi" w:cstheme="minorHAnsi"/>
                <w:color w:val="000000" w:themeColor="text1"/>
              </w:rPr>
              <w:t>6</w:t>
            </w:r>
          </w:p>
          <w:p w14:paraId="78FB6003" w14:textId="768B36F0" w:rsidR="00E430E9" w:rsidRPr="0072529D" w:rsidRDefault="00E430E9" w:rsidP="00E430E9">
            <w:pPr>
              <w:tabs>
                <w:tab w:val="left" w:pos="2835"/>
              </w:tabs>
              <w:rPr>
                <w:rFonts w:asciiTheme="minorHAnsi" w:hAnsiTheme="minorHAnsi" w:cstheme="minorHAnsi"/>
              </w:rPr>
            </w:pPr>
            <w:r w:rsidRPr="0072529D">
              <w:rPr>
                <w:rFonts w:asciiTheme="minorHAnsi" w:hAnsiTheme="minorHAnsi" w:cstheme="minorHAnsi"/>
                <w:color w:val="000000" w:themeColor="text1"/>
              </w:rPr>
              <w:t>Is</w:t>
            </w:r>
            <w:r w:rsidRPr="0072529D">
              <w:rPr>
                <w:rFonts w:asciiTheme="minorHAnsi" w:hAnsiTheme="minorHAnsi" w:cstheme="minorHAnsi"/>
                <w:color w:val="FF0000"/>
              </w:rPr>
              <w:t xml:space="preserve"> </w:t>
            </w:r>
            <w:r w:rsidRPr="0072529D">
              <w:rPr>
                <w:rFonts w:asciiTheme="minorHAnsi" w:hAnsiTheme="minorHAnsi" w:cstheme="minorHAnsi"/>
              </w:rPr>
              <w:t xml:space="preserve">eligible for </w:t>
            </w:r>
            <w:r w:rsidR="00674D47" w:rsidRPr="0072529D">
              <w:rPr>
                <w:rFonts w:asciiTheme="minorHAnsi" w:hAnsiTheme="minorHAnsi" w:cstheme="minorHAnsi"/>
              </w:rPr>
              <w:t>48-hour</w:t>
            </w:r>
            <w:r w:rsidRPr="0072529D">
              <w:rPr>
                <w:rFonts w:asciiTheme="minorHAnsi" w:hAnsiTheme="minorHAnsi" w:cstheme="minorHAnsi"/>
              </w:rPr>
              <w:t xml:space="preserve"> late submission window</w:t>
            </w:r>
          </w:p>
          <w:p w14:paraId="34AFADD8" w14:textId="77777777" w:rsidR="00A24FB3" w:rsidRPr="0072529D" w:rsidRDefault="00A24FB3" w:rsidP="00E430E9">
            <w:pPr>
              <w:tabs>
                <w:tab w:val="left" w:pos="2835"/>
              </w:tabs>
              <w:rPr>
                <w:rFonts w:asciiTheme="minorHAnsi" w:hAnsiTheme="minorHAnsi" w:cstheme="minorHAnsi"/>
              </w:rPr>
            </w:pPr>
          </w:p>
          <w:p w14:paraId="35E4EF76" w14:textId="5AD987AE" w:rsidR="00A24FB3" w:rsidRPr="0072529D" w:rsidRDefault="00A24FB3" w:rsidP="00A24FB3">
            <w:pPr>
              <w:rPr>
                <w:rFonts w:asciiTheme="minorHAnsi" w:hAnsiTheme="minorHAnsi" w:cstheme="minorHAnsi"/>
                <w:lang w:eastAsia="en-GB"/>
              </w:rPr>
            </w:pPr>
            <w:r w:rsidRPr="0072529D">
              <w:rPr>
                <w:rFonts w:asciiTheme="minorHAnsi" w:hAnsiTheme="minorHAnsi" w:cstheme="minorHAnsi"/>
                <w:lang w:eastAsia="en-GB"/>
              </w:rPr>
              <w:t>All times are 24-hour clock, current local time (at time of submission) in the UK.</w:t>
            </w:r>
          </w:p>
          <w:p w14:paraId="56BE87DB" w14:textId="5E9F54F0" w:rsidR="00E430E9" w:rsidRPr="0072529D" w:rsidRDefault="00E430E9">
            <w:pPr>
              <w:spacing w:after="0"/>
              <w:rPr>
                <w:rFonts w:asciiTheme="minorHAnsi" w:hAnsiTheme="minorHAnsi" w:cstheme="minorHAnsi"/>
                <w:color w:val="FF0000"/>
              </w:rPr>
            </w:pPr>
          </w:p>
        </w:tc>
      </w:tr>
      <w:tr w:rsidR="00E430E9" w:rsidRPr="0072529D" w14:paraId="6818008D" w14:textId="77777777" w:rsidTr="000A4436">
        <w:trPr>
          <w:cantSplit/>
        </w:trPr>
        <w:tc>
          <w:tcPr>
            <w:tcW w:w="2547" w:type="dxa"/>
          </w:tcPr>
          <w:p w14:paraId="5EA3C405" w14:textId="0C5B00F7" w:rsidR="00E430E9" w:rsidRPr="0072529D" w:rsidRDefault="00E430E9">
            <w:pPr>
              <w:tabs>
                <w:tab w:val="left" w:pos="2835"/>
              </w:tabs>
              <w:rPr>
                <w:rFonts w:asciiTheme="minorHAnsi" w:hAnsiTheme="minorHAnsi" w:cstheme="minorHAnsi"/>
                <w:b/>
                <w:bCs/>
              </w:rPr>
            </w:pPr>
            <w:r w:rsidRPr="0072529D">
              <w:rPr>
                <w:rFonts w:asciiTheme="minorHAnsi" w:hAnsiTheme="minorHAnsi" w:cstheme="minorHAnsi"/>
                <w:b/>
                <w:bCs/>
              </w:rPr>
              <w:t>Submission format:</w:t>
            </w:r>
          </w:p>
        </w:tc>
        <w:tc>
          <w:tcPr>
            <w:tcW w:w="7909" w:type="dxa"/>
          </w:tcPr>
          <w:p w14:paraId="1E6F13CC" w14:textId="40EDB787" w:rsidR="00E430E9" w:rsidRPr="0072529D" w:rsidRDefault="00971843" w:rsidP="00E430E9">
            <w:pPr>
              <w:tabs>
                <w:tab w:val="left" w:pos="2835"/>
              </w:tabs>
              <w:rPr>
                <w:rFonts w:asciiTheme="minorHAnsi" w:hAnsiTheme="minorHAnsi" w:cstheme="minorHAnsi"/>
                <w:color w:val="000000" w:themeColor="text1"/>
              </w:rPr>
            </w:pPr>
            <w:r w:rsidRPr="0072529D">
              <w:rPr>
                <w:rFonts w:asciiTheme="minorHAnsi" w:hAnsiTheme="minorHAnsi" w:cstheme="minorHAnsi"/>
                <w:color w:val="000000" w:themeColor="text1"/>
              </w:rPr>
              <w:t>Single PDF</w:t>
            </w:r>
            <w:r w:rsidR="0066101A" w:rsidRPr="0072529D">
              <w:rPr>
                <w:rFonts w:asciiTheme="minorHAnsi" w:hAnsiTheme="minorHAnsi" w:cstheme="minorHAnsi"/>
                <w:color w:val="000000" w:themeColor="text1"/>
              </w:rPr>
              <w:t xml:space="preserve"> submitted to Blackboard</w:t>
            </w:r>
            <w:r w:rsidR="0027429F" w:rsidRPr="0072529D">
              <w:rPr>
                <w:rFonts w:asciiTheme="minorHAnsi" w:hAnsiTheme="minorHAnsi" w:cstheme="minorHAnsi"/>
                <w:color w:val="000000" w:themeColor="text1"/>
              </w:rPr>
              <w:t xml:space="preserve"> (any code repositories and other resources should be linked on the cover page of the report).</w:t>
            </w:r>
          </w:p>
          <w:p w14:paraId="4BA3DB11" w14:textId="77777777" w:rsidR="00E430E9" w:rsidRPr="0072529D" w:rsidRDefault="00E430E9" w:rsidP="00E430E9">
            <w:pPr>
              <w:tabs>
                <w:tab w:val="left" w:pos="2835"/>
              </w:tabs>
              <w:rPr>
                <w:rFonts w:asciiTheme="minorHAnsi" w:hAnsiTheme="minorHAnsi" w:cstheme="minorHAnsi"/>
              </w:rPr>
            </w:pPr>
          </w:p>
        </w:tc>
      </w:tr>
      <w:tr w:rsidR="00E430E9" w:rsidRPr="0072529D" w14:paraId="380BCBDB" w14:textId="77777777" w:rsidTr="000A4436">
        <w:trPr>
          <w:cantSplit/>
        </w:trPr>
        <w:tc>
          <w:tcPr>
            <w:tcW w:w="2547" w:type="dxa"/>
          </w:tcPr>
          <w:p w14:paraId="7A38F266" w14:textId="3289FAF3" w:rsidR="00E430E9" w:rsidRPr="0072529D" w:rsidRDefault="00E430E9">
            <w:pPr>
              <w:tabs>
                <w:tab w:val="left" w:pos="2835"/>
              </w:tabs>
              <w:rPr>
                <w:rFonts w:asciiTheme="minorHAnsi" w:hAnsiTheme="minorHAnsi" w:cstheme="minorHAnsi"/>
                <w:b/>
                <w:bCs/>
              </w:rPr>
            </w:pPr>
            <w:r w:rsidRPr="0072529D">
              <w:rPr>
                <w:rFonts w:asciiTheme="minorHAnsi" w:hAnsiTheme="minorHAnsi" w:cstheme="minorHAnsi"/>
                <w:b/>
                <w:bCs/>
              </w:rPr>
              <w:t>Marks and Feedback due on:</w:t>
            </w:r>
          </w:p>
        </w:tc>
        <w:tc>
          <w:tcPr>
            <w:tcW w:w="7909" w:type="dxa"/>
          </w:tcPr>
          <w:p w14:paraId="229B159E" w14:textId="0CB52460" w:rsidR="00E430E9" w:rsidRPr="0072529D" w:rsidRDefault="00C376A8" w:rsidP="00F5178E">
            <w:pPr>
              <w:rPr>
                <w:rFonts w:asciiTheme="minorHAnsi" w:hAnsiTheme="minorHAnsi" w:cstheme="minorHAnsi"/>
                <w:color w:val="000000" w:themeColor="text1"/>
              </w:rPr>
            </w:pPr>
            <w:r w:rsidRPr="0072529D">
              <w:rPr>
                <w:rFonts w:asciiTheme="minorHAnsi" w:hAnsiTheme="minorHAnsi" w:cstheme="minorHAnsi"/>
                <w:color w:val="000000" w:themeColor="text1"/>
              </w:rPr>
              <w:t>Marks and feedback no later</w:t>
            </w:r>
            <w:r w:rsidR="004D0E0F" w:rsidRPr="0072529D">
              <w:rPr>
                <w:rFonts w:asciiTheme="minorHAnsi" w:hAnsiTheme="minorHAnsi" w:cstheme="minorHAnsi"/>
                <w:color w:val="000000" w:themeColor="text1"/>
              </w:rPr>
              <w:t xml:space="preserve"> </w:t>
            </w:r>
            <w:r w:rsidR="00455C86" w:rsidRPr="0072529D">
              <w:rPr>
                <w:rFonts w:asciiTheme="minorHAnsi" w:hAnsiTheme="minorHAnsi" w:cstheme="minorHAnsi"/>
                <w:color w:val="000000" w:themeColor="text1"/>
              </w:rPr>
              <w:t>20</w:t>
            </w:r>
            <w:r w:rsidR="004D0E0F" w:rsidRPr="0072529D">
              <w:rPr>
                <w:rFonts w:asciiTheme="minorHAnsi" w:hAnsiTheme="minorHAnsi" w:cstheme="minorHAnsi"/>
                <w:color w:val="000000" w:themeColor="text1"/>
                <w:vertAlign w:val="superscript"/>
              </w:rPr>
              <w:t>th</w:t>
            </w:r>
            <w:r w:rsidR="004D0E0F" w:rsidRPr="0072529D">
              <w:rPr>
                <w:rFonts w:asciiTheme="minorHAnsi" w:hAnsiTheme="minorHAnsi" w:cstheme="minorHAnsi"/>
                <w:color w:val="000000" w:themeColor="text1"/>
              </w:rPr>
              <w:t xml:space="preserve"> </w:t>
            </w:r>
            <w:r w:rsidR="00455C86" w:rsidRPr="0072529D">
              <w:rPr>
                <w:rFonts w:asciiTheme="minorHAnsi" w:hAnsiTheme="minorHAnsi" w:cstheme="minorHAnsi"/>
                <w:color w:val="000000" w:themeColor="text1"/>
              </w:rPr>
              <w:t>May</w:t>
            </w:r>
            <w:r w:rsidRPr="0072529D">
              <w:rPr>
                <w:rFonts w:asciiTheme="minorHAnsi" w:hAnsiTheme="minorHAnsi" w:cstheme="minorHAnsi"/>
                <w:color w:val="000000" w:themeColor="text1"/>
              </w:rPr>
              <w:t xml:space="preserve"> 202</w:t>
            </w:r>
            <w:r w:rsidR="004D0E0F" w:rsidRPr="0072529D">
              <w:rPr>
                <w:rFonts w:asciiTheme="minorHAnsi" w:hAnsiTheme="minorHAnsi" w:cstheme="minorHAnsi"/>
                <w:color w:val="000000" w:themeColor="text1"/>
              </w:rPr>
              <w:t>6</w:t>
            </w:r>
            <w:r w:rsidRPr="0072529D">
              <w:rPr>
                <w:rFonts w:asciiTheme="minorHAnsi" w:hAnsiTheme="minorHAnsi" w:cstheme="minorHAnsi"/>
                <w:color w:val="000000" w:themeColor="text1"/>
              </w:rPr>
              <w:t>.</w:t>
            </w:r>
          </w:p>
          <w:p w14:paraId="75B83D12" w14:textId="77777777" w:rsidR="00E430E9" w:rsidRPr="0072529D" w:rsidRDefault="00E430E9" w:rsidP="00A24FB3">
            <w:pPr>
              <w:rPr>
                <w:rFonts w:asciiTheme="minorHAnsi" w:hAnsiTheme="minorHAnsi" w:cstheme="minorHAnsi"/>
                <w:color w:val="000000" w:themeColor="text1"/>
              </w:rPr>
            </w:pPr>
          </w:p>
        </w:tc>
      </w:tr>
      <w:tr w:rsidR="00E430E9" w:rsidRPr="0072529D" w14:paraId="660D1C62" w14:textId="77777777" w:rsidTr="000A4436">
        <w:trPr>
          <w:cantSplit/>
        </w:trPr>
        <w:tc>
          <w:tcPr>
            <w:tcW w:w="2547" w:type="dxa"/>
          </w:tcPr>
          <w:p w14:paraId="500F5BC7" w14:textId="643B126B" w:rsidR="00E430E9" w:rsidRPr="0072529D" w:rsidRDefault="00E430E9" w:rsidP="001651E5">
            <w:pPr>
              <w:spacing w:after="0"/>
              <w:rPr>
                <w:rFonts w:asciiTheme="minorHAnsi" w:hAnsiTheme="minorHAnsi" w:cstheme="minorHAnsi"/>
                <w:b/>
                <w:bCs/>
              </w:rPr>
            </w:pPr>
            <w:r w:rsidRPr="0072529D">
              <w:rPr>
                <w:rFonts w:asciiTheme="minorHAnsi" w:hAnsiTheme="minorHAnsi" w:cstheme="minorHAnsi"/>
                <w:b/>
                <w:bCs/>
              </w:rPr>
              <w:t>Marks and Feedback will be provided via:</w:t>
            </w:r>
          </w:p>
        </w:tc>
        <w:tc>
          <w:tcPr>
            <w:tcW w:w="7909" w:type="dxa"/>
          </w:tcPr>
          <w:p w14:paraId="7840B92E" w14:textId="2D804713" w:rsidR="00E430E9" w:rsidRPr="0072529D" w:rsidRDefault="00C376A8" w:rsidP="001651E5">
            <w:pPr>
              <w:spacing w:after="0"/>
              <w:rPr>
                <w:rFonts w:asciiTheme="minorHAnsi" w:hAnsiTheme="minorHAnsi" w:cstheme="minorHAnsi"/>
                <w:color w:val="FF0000"/>
              </w:rPr>
            </w:pPr>
            <w:r w:rsidRPr="0072529D">
              <w:rPr>
                <w:rFonts w:asciiTheme="minorHAnsi" w:hAnsiTheme="minorHAnsi" w:cstheme="minorHAnsi"/>
                <w:color w:val="000000" w:themeColor="text1"/>
              </w:rPr>
              <w:t xml:space="preserve">Feedback will be provided </w:t>
            </w:r>
            <w:r w:rsidR="00834A40" w:rsidRPr="0072529D">
              <w:rPr>
                <w:rFonts w:asciiTheme="minorHAnsi" w:hAnsiTheme="minorHAnsi" w:cstheme="minorHAnsi"/>
                <w:color w:val="000000" w:themeColor="text1"/>
              </w:rPr>
              <w:t xml:space="preserve">directly to students </w:t>
            </w:r>
            <w:r w:rsidR="004D0E0F" w:rsidRPr="0072529D">
              <w:rPr>
                <w:rFonts w:asciiTheme="minorHAnsi" w:hAnsiTheme="minorHAnsi" w:cstheme="minorHAnsi"/>
                <w:color w:val="000000" w:themeColor="text1"/>
              </w:rPr>
              <w:t>though Blackboard</w:t>
            </w:r>
            <w:r w:rsidR="00834A40" w:rsidRPr="0072529D">
              <w:rPr>
                <w:rFonts w:asciiTheme="minorHAnsi" w:hAnsiTheme="minorHAnsi" w:cstheme="minorHAnsi"/>
                <w:color w:val="000000" w:themeColor="text1"/>
              </w:rPr>
              <w:t>.</w:t>
            </w:r>
          </w:p>
        </w:tc>
      </w:tr>
    </w:tbl>
    <w:p w14:paraId="72B770E5" w14:textId="2488F5F1" w:rsidR="00B95655" w:rsidRPr="0072529D" w:rsidRDefault="00B95655" w:rsidP="00B95655">
      <w:pPr>
        <w:tabs>
          <w:tab w:val="left" w:pos="2835"/>
        </w:tabs>
        <w:rPr>
          <w:rFonts w:asciiTheme="minorHAnsi" w:hAnsiTheme="minorHAnsi" w:cstheme="minorHAnsi"/>
        </w:rPr>
      </w:pPr>
    </w:p>
    <w:p w14:paraId="65F72537" w14:textId="2D703D14" w:rsidR="5AA93A73" w:rsidRPr="0072529D" w:rsidRDefault="5AA93A73">
      <w:pPr>
        <w:rPr>
          <w:rFonts w:asciiTheme="minorHAnsi" w:hAnsiTheme="minorHAnsi" w:cstheme="minorHAnsi"/>
        </w:rPr>
      </w:pPr>
      <w:r w:rsidRPr="0072529D">
        <w:rPr>
          <w:rFonts w:asciiTheme="minorHAnsi" w:hAnsiTheme="minorHAnsi" w:cstheme="minorHAnsi"/>
        </w:rPr>
        <w:br w:type="page"/>
      </w:r>
    </w:p>
    <w:p w14:paraId="132E9B94" w14:textId="77777777" w:rsidR="00B95655" w:rsidRPr="0072529D" w:rsidRDefault="00B95655" w:rsidP="00C0403A">
      <w:pPr>
        <w:pStyle w:val="Heading1"/>
        <w:numPr>
          <w:ilvl w:val="0"/>
          <w:numId w:val="0"/>
        </w:numPr>
      </w:pPr>
      <w:r w:rsidRPr="0072529D">
        <w:lastRenderedPageBreak/>
        <w:t xml:space="preserve">Completing your assessment </w:t>
      </w:r>
    </w:p>
    <w:p w14:paraId="4D30C446" w14:textId="77777777" w:rsidR="00E430E9" w:rsidRPr="0072529D" w:rsidRDefault="00E430E9" w:rsidP="00B95655">
      <w:pPr>
        <w:rPr>
          <w:rFonts w:asciiTheme="minorHAnsi" w:hAnsiTheme="minorHAnsi" w:cstheme="minorHAnsi"/>
        </w:rPr>
      </w:pPr>
    </w:p>
    <w:p w14:paraId="41FD82E2" w14:textId="77777777" w:rsidR="00B95655" w:rsidRPr="0072529D" w:rsidRDefault="00B95655" w:rsidP="00B95655">
      <w:pPr>
        <w:rPr>
          <w:rFonts w:asciiTheme="minorHAnsi" w:hAnsiTheme="minorHAnsi" w:cstheme="minorHAnsi"/>
          <w:b/>
          <w:bCs/>
        </w:rPr>
      </w:pPr>
      <w:r w:rsidRPr="0072529D">
        <w:rPr>
          <w:rFonts w:asciiTheme="minorHAnsi" w:hAnsiTheme="minorHAnsi" w:cstheme="minorHAnsi"/>
          <w:b/>
          <w:bCs/>
        </w:rPr>
        <w:t>What am I required to do on this assessment?</w:t>
      </w:r>
    </w:p>
    <w:p w14:paraId="4F2916CC" w14:textId="77777777" w:rsidR="000B433E" w:rsidRPr="0072529D" w:rsidRDefault="000B433E" w:rsidP="00B95655">
      <w:pPr>
        <w:rPr>
          <w:rFonts w:asciiTheme="minorHAnsi" w:hAnsiTheme="minorHAnsi" w:cstheme="minorHAnsi"/>
          <w:color w:val="FF0000"/>
        </w:rPr>
      </w:pPr>
    </w:p>
    <w:p w14:paraId="00749D18" w14:textId="224A0222" w:rsidR="00117321" w:rsidRPr="0072529D" w:rsidRDefault="000B433E" w:rsidP="005A63EB">
      <w:pPr>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 xml:space="preserve">For this </w:t>
      </w:r>
      <w:r w:rsidR="00424E3D" w:rsidRPr="0072529D">
        <w:rPr>
          <w:rFonts w:asciiTheme="minorHAnsi" w:eastAsia="Times New Roman" w:hAnsiTheme="minorHAnsi" w:cstheme="minorHAnsi"/>
          <w:bCs/>
          <w:color w:val="000000"/>
          <w:lang w:eastAsia="en-GB"/>
        </w:rPr>
        <w:t xml:space="preserve">task you are required to produce </w:t>
      </w:r>
      <w:r w:rsidR="00F50895" w:rsidRPr="0072529D">
        <w:rPr>
          <w:rFonts w:asciiTheme="minorHAnsi" w:eastAsia="Times New Roman" w:hAnsiTheme="minorHAnsi" w:cstheme="minorHAnsi"/>
          <w:bCs/>
          <w:color w:val="000000"/>
          <w:lang w:eastAsia="en-GB"/>
        </w:rPr>
        <w:t>a report on your project that is submitted as a PDF</w:t>
      </w:r>
      <w:r w:rsidR="00424E3D" w:rsidRPr="0072529D">
        <w:rPr>
          <w:rFonts w:asciiTheme="minorHAnsi" w:eastAsia="Times New Roman" w:hAnsiTheme="minorHAnsi" w:cstheme="minorHAnsi"/>
          <w:bCs/>
          <w:color w:val="000000"/>
          <w:lang w:eastAsia="en-GB"/>
        </w:rPr>
        <w:t xml:space="preserve"> to Blackboard</w:t>
      </w:r>
      <w:r w:rsidR="003B6318" w:rsidRPr="0072529D">
        <w:rPr>
          <w:rFonts w:asciiTheme="minorHAnsi" w:eastAsia="Times New Roman" w:hAnsiTheme="minorHAnsi" w:cstheme="minorHAnsi"/>
          <w:bCs/>
          <w:color w:val="000000"/>
          <w:lang w:eastAsia="en-GB"/>
        </w:rPr>
        <w:t>.</w:t>
      </w:r>
    </w:p>
    <w:p w14:paraId="72E42CDB" w14:textId="07990388" w:rsidR="005160EA" w:rsidRPr="0072529D" w:rsidRDefault="0072529D" w:rsidP="005160EA">
      <w:pPr>
        <w:rPr>
          <w:rFonts w:asciiTheme="minorHAnsi" w:hAnsiTheme="minorHAnsi" w:cstheme="minorHAnsi"/>
          <w:color w:val="000000" w:themeColor="text1"/>
        </w:rPr>
      </w:pPr>
      <w:r w:rsidRPr="0072529D">
        <w:rPr>
          <w:rFonts w:asciiTheme="minorHAnsi" w:hAnsiTheme="minorHAnsi" w:cstheme="minorHAnsi"/>
          <w:color w:val="000000" w:themeColor="text1"/>
        </w:rPr>
        <w:t>You should use the template on blackboard for the report which outlines what content you should include (note that these are provided in word but you are free to use other applications such as Latex to write your report, simply use the sections provided as a guide – only a PDF should be uploaded).</w:t>
      </w:r>
    </w:p>
    <w:p w14:paraId="2FB9FD0A" w14:textId="77777777" w:rsidR="003B6318" w:rsidRDefault="003B6318" w:rsidP="005160EA">
      <w:pPr>
        <w:rPr>
          <w:rFonts w:asciiTheme="minorHAnsi" w:eastAsia="Times New Roman" w:hAnsiTheme="minorHAnsi" w:cstheme="minorHAnsi"/>
          <w:bCs/>
          <w:color w:val="000000" w:themeColor="text1"/>
          <w:lang w:eastAsia="en-GB"/>
        </w:rPr>
      </w:pPr>
    </w:p>
    <w:p w14:paraId="49DA11B9" w14:textId="2237E6CA" w:rsidR="00B94B51" w:rsidRDefault="00B94B51" w:rsidP="005160EA">
      <w:pPr>
        <w:rPr>
          <w:rFonts w:asciiTheme="minorHAnsi" w:eastAsia="Times New Roman" w:hAnsiTheme="minorHAnsi" w:cstheme="minorHAnsi"/>
          <w:bCs/>
          <w:color w:val="000000" w:themeColor="text1"/>
          <w:lang w:eastAsia="en-GB"/>
        </w:rPr>
      </w:pPr>
      <w:r>
        <w:rPr>
          <w:rFonts w:asciiTheme="minorHAnsi" w:eastAsia="Times New Roman" w:hAnsiTheme="minorHAnsi" w:cstheme="minorHAnsi"/>
          <w:bCs/>
          <w:color w:val="000000" w:themeColor="text1"/>
          <w:lang w:eastAsia="en-GB"/>
        </w:rPr>
        <w:t>You should pick the correct template according to whether you are creating a technical report about your system (such as for a product / piece of technology) or presenting results from your research (such as using machine learning or training AI for a specific outcome).</w:t>
      </w:r>
    </w:p>
    <w:p w14:paraId="3FF2B300" w14:textId="77777777" w:rsidR="00B94B51" w:rsidRPr="0072529D" w:rsidRDefault="00B94B51" w:rsidP="005160EA">
      <w:pPr>
        <w:rPr>
          <w:rFonts w:asciiTheme="minorHAnsi" w:eastAsia="Times New Roman" w:hAnsiTheme="minorHAnsi" w:cstheme="minorHAnsi"/>
          <w:bCs/>
          <w:color w:val="000000"/>
          <w:lang w:eastAsia="en-GB"/>
        </w:rPr>
      </w:pPr>
    </w:p>
    <w:p w14:paraId="1C44EEAA" w14:textId="40B13559" w:rsidR="003B6318" w:rsidRPr="0072529D" w:rsidRDefault="003B6318" w:rsidP="005160EA">
      <w:pPr>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Details of each of these sections and what is expected is provided in the module handbook and also the</w:t>
      </w:r>
      <w:r w:rsidR="004833F9" w:rsidRPr="0072529D">
        <w:rPr>
          <w:rFonts w:asciiTheme="minorHAnsi" w:eastAsia="Times New Roman" w:hAnsiTheme="minorHAnsi" w:cstheme="minorHAnsi"/>
          <w:bCs/>
          <w:color w:val="000000"/>
          <w:lang w:eastAsia="en-GB"/>
        </w:rPr>
        <w:t>re</w:t>
      </w:r>
      <w:r w:rsidRPr="0072529D">
        <w:rPr>
          <w:rFonts w:asciiTheme="minorHAnsi" w:eastAsia="Times New Roman" w:hAnsiTheme="minorHAnsi" w:cstheme="minorHAnsi"/>
          <w:bCs/>
          <w:color w:val="000000"/>
          <w:lang w:eastAsia="en-GB"/>
        </w:rPr>
        <w:t xml:space="preserve"> </w:t>
      </w:r>
      <w:r w:rsidR="004833F9" w:rsidRPr="0072529D">
        <w:rPr>
          <w:rFonts w:asciiTheme="minorHAnsi" w:eastAsia="Times New Roman" w:hAnsiTheme="minorHAnsi" w:cstheme="minorHAnsi"/>
          <w:bCs/>
          <w:color w:val="000000"/>
          <w:lang w:eastAsia="en-GB"/>
        </w:rPr>
        <w:t>is a short guide on how to write the report, additionally on Blackboard.</w:t>
      </w:r>
    </w:p>
    <w:p w14:paraId="29D5BCA6" w14:textId="77777777" w:rsidR="004833F9" w:rsidRPr="0072529D" w:rsidRDefault="004833F9" w:rsidP="005160EA">
      <w:pPr>
        <w:rPr>
          <w:rFonts w:asciiTheme="minorHAnsi" w:eastAsia="Times New Roman" w:hAnsiTheme="minorHAnsi" w:cstheme="minorHAnsi"/>
          <w:bCs/>
          <w:color w:val="000000"/>
          <w:lang w:eastAsia="en-GB"/>
        </w:rPr>
      </w:pPr>
    </w:p>
    <w:p w14:paraId="20687A2A" w14:textId="55C7A856" w:rsidR="005160EA" w:rsidRPr="0072529D" w:rsidRDefault="00625343" w:rsidP="005160EA">
      <w:pPr>
        <w:rPr>
          <w:rFonts w:asciiTheme="minorHAnsi" w:eastAsia="Times New Roman" w:hAnsiTheme="minorHAnsi" w:cstheme="minorHAnsi"/>
          <w:bCs/>
          <w:lang w:eastAsia="en-GB"/>
        </w:rPr>
      </w:pPr>
      <w:r w:rsidRPr="0072529D">
        <w:rPr>
          <w:rFonts w:asciiTheme="minorHAnsi" w:eastAsia="Times New Roman" w:hAnsiTheme="minorHAnsi" w:cstheme="minorHAnsi"/>
          <w:bCs/>
          <w:lang w:eastAsia="en-GB"/>
        </w:rPr>
        <w:t>Submit your report along with your code on Blackboard. (</w:t>
      </w:r>
      <w:r w:rsidR="00B94B51">
        <w:rPr>
          <w:rFonts w:asciiTheme="minorHAnsi" w:eastAsia="Times New Roman" w:hAnsiTheme="minorHAnsi" w:cstheme="minorHAnsi"/>
          <w:bCs/>
          <w:lang w:eastAsia="en-GB"/>
        </w:rPr>
        <w:t xml:space="preserve">You can also attach code or other resources but we recommend sharing these as a OneDrive link or </w:t>
      </w:r>
      <w:proofErr w:type="spellStart"/>
      <w:r w:rsidR="00B94B51">
        <w:rPr>
          <w:rFonts w:asciiTheme="minorHAnsi" w:eastAsia="Times New Roman" w:hAnsiTheme="minorHAnsi" w:cstheme="minorHAnsi"/>
          <w:bCs/>
          <w:lang w:eastAsia="en-GB"/>
        </w:rPr>
        <w:t>git</w:t>
      </w:r>
      <w:proofErr w:type="spellEnd"/>
      <w:r w:rsidR="00B94B51">
        <w:rPr>
          <w:rFonts w:asciiTheme="minorHAnsi" w:eastAsia="Times New Roman" w:hAnsiTheme="minorHAnsi" w:cstheme="minorHAnsi"/>
          <w:bCs/>
          <w:lang w:eastAsia="en-GB"/>
        </w:rPr>
        <w:t xml:space="preserve"> repo link on the front page of your report – </w:t>
      </w:r>
      <w:r w:rsidR="00B94B51" w:rsidRPr="00B94B51">
        <w:rPr>
          <w:rFonts w:asciiTheme="minorHAnsi" w:eastAsia="Times New Roman" w:hAnsiTheme="minorHAnsi" w:cstheme="minorHAnsi"/>
          <w:b/>
          <w:i/>
          <w:iCs/>
          <w:lang w:eastAsia="en-GB"/>
        </w:rPr>
        <w:t>ensure your markers have access!</w:t>
      </w:r>
      <w:r w:rsidRPr="00B94B51">
        <w:rPr>
          <w:rFonts w:asciiTheme="minorHAnsi" w:eastAsia="Times New Roman" w:hAnsiTheme="minorHAnsi" w:cstheme="minorHAnsi"/>
          <w:b/>
          <w:i/>
          <w:iCs/>
          <w:lang w:eastAsia="en-GB"/>
        </w:rPr>
        <w:t>)</w:t>
      </w:r>
    </w:p>
    <w:p w14:paraId="4C0F6F81" w14:textId="77777777" w:rsidR="003102DE" w:rsidRPr="0072529D" w:rsidRDefault="003102DE" w:rsidP="00B95655">
      <w:pPr>
        <w:rPr>
          <w:rFonts w:asciiTheme="minorHAnsi" w:hAnsiTheme="minorHAnsi" w:cstheme="minorHAnsi"/>
          <w:b/>
          <w:bCs/>
        </w:rPr>
      </w:pPr>
    </w:p>
    <w:p w14:paraId="5003AD7E" w14:textId="54A957B9" w:rsidR="00EB1985" w:rsidRPr="0072529D" w:rsidRDefault="00B95655" w:rsidP="00B95655">
      <w:pPr>
        <w:rPr>
          <w:rFonts w:asciiTheme="minorHAnsi" w:hAnsiTheme="minorHAnsi" w:cstheme="minorHAnsi"/>
          <w:b/>
          <w:bCs/>
        </w:rPr>
      </w:pPr>
      <w:r w:rsidRPr="0072529D">
        <w:rPr>
          <w:rFonts w:asciiTheme="minorHAnsi" w:hAnsiTheme="minorHAnsi" w:cstheme="minorHAnsi"/>
          <w:b/>
          <w:bCs/>
        </w:rPr>
        <w:t>Where should I start?</w:t>
      </w:r>
    </w:p>
    <w:p w14:paraId="282B807B" w14:textId="66D16898" w:rsidR="00BF57FC" w:rsidRPr="0072529D" w:rsidRDefault="00BF57FC" w:rsidP="00B95655">
      <w:pPr>
        <w:rPr>
          <w:rFonts w:asciiTheme="minorHAnsi" w:hAnsiTheme="minorHAnsi" w:cstheme="minorHAnsi"/>
          <w:color w:val="FF0000"/>
        </w:rPr>
      </w:pPr>
    </w:p>
    <w:p w14:paraId="3D561807" w14:textId="0F1D882F" w:rsidR="009C5385" w:rsidRPr="0072529D" w:rsidRDefault="009B31F3" w:rsidP="00B95655">
      <w:pPr>
        <w:rPr>
          <w:rFonts w:asciiTheme="minorHAnsi" w:hAnsiTheme="minorHAnsi" w:cstheme="minorHAnsi"/>
          <w:color w:val="000000" w:themeColor="text1"/>
        </w:rPr>
      </w:pPr>
      <w:r w:rsidRPr="0072529D">
        <w:rPr>
          <w:rFonts w:asciiTheme="minorHAnsi" w:hAnsiTheme="minorHAnsi" w:cstheme="minorHAnsi"/>
          <w:color w:val="000000" w:themeColor="text1"/>
        </w:rPr>
        <w:t xml:space="preserve">First and </w:t>
      </w:r>
      <w:r w:rsidR="00646E9E" w:rsidRPr="0072529D">
        <w:rPr>
          <w:rFonts w:asciiTheme="minorHAnsi" w:hAnsiTheme="minorHAnsi" w:cstheme="minorHAnsi"/>
          <w:color w:val="000000" w:themeColor="text1"/>
        </w:rPr>
        <w:t>foremost,</w:t>
      </w:r>
      <w:r w:rsidRPr="0072529D">
        <w:rPr>
          <w:rFonts w:asciiTheme="minorHAnsi" w:hAnsiTheme="minorHAnsi" w:cstheme="minorHAnsi"/>
          <w:color w:val="000000" w:themeColor="text1"/>
        </w:rPr>
        <w:t xml:space="preserve"> you should </w:t>
      </w:r>
      <w:r w:rsidR="004D69FB" w:rsidRPr="0072529D">
        <w:rPr>
          <w:rFonts w:asciiTheme="minorHAnsi" w:hAnsiTheme="minorHAnsi" w:cstheme="minorHAnsi"/>
          <w:color w:val="000000" w:themeColor="text1"/>
        </w:rPr>
        <w:t>attend</w:t>
      </w:r>
      <w:r w:rsidRPr="0072529D">
        <w:rPr>
          <w:rFonts w:asciiTheme="minorHAnsi" w:hAnsiTheme="minorHAnsi" w:cstheme="minorHAnsi"/>
          <w:color w:val="000000" w:themeColor="text1"/>
        </w:rPr>
        <w:t xml:space="preserve"> the </w:t>
      </w:r>
      <w:r w:rsidR="00E9760D" w:rsidRPr="0072529D">
        <w:rPr>
          <w:rFonts w:asciiTheme="minorHAnsi" w:hAnsiTheme="minorHAnsi" w:cstheme="minorHAnsi"/>
          <w:color w:val="000000" w:themeColor="text1"/>
        </w:rPr>
        <w:t xml:space="preserve">first few weeks of </w:t>
      </w:r>
      <w:r w:rsidRPr="0072529D">
        <w:rPr>
          <w:rFonts w:asciiTheme="minorHAnsi" w:hAnsiTheme="minorHAnsi" w:cstheme="minorHAnsi"/>
          <w:color w:val="000000" w:themeColor="text1"/>
        </w:rPr>
        <w:t>lectures</w:t>
      </w:r>
      <w:r w:rsidR="00791911" w:rsidRPr="0072529D">
        <w:rPr>
          <w:rFonts w:asciiTheme="minorHAnsi" w:hAnsiTheme="minorHAnsi" w:cstheme="minorHAnsi"/>
          <w:color w:val="000000" w:themeColor="text1"/>
        </w:rPr>
        <w:t xml:space="preserve">, </w:t>
      </w:r>
      <w:r w:rsidRPr="0072529D">
        <w:rPr>
          <w:rFonts w:asciiTheme="minorHAnsi" w:hAnsiTheme="minorHAnsi" w:cstheme="minorHAnsi"/>
          <w:color w:val="000000" w:themeColor="text1"/>
        </w:rPr>
        <w:t xml:space="preserve">Tuesday at </w:t>
      </w:r>
      <w:r w:rsidR="00E9760D" w:rsidRPr="0072529D">
        <w:rPr>
          <w:rFonts w:asciiTheme="minorHAnsi" w:hAnsiTheme="minorHAnsi" w:cstheme="minorHAnsi"/>
          <w:color w:val="000000" w:themeColor="text1"/>
        </w:rPr>
        <w:t>2pm</w:t>
      </w:r>
      <w:r w:rsidR="00791911" w:rsidRPr="0072529D">
        <w:rPr>
          <w:rFonts w:asciiTheme="minorHAnsi" w:hAnsiTheme="minorHAnsi" w:cstheme="minorHAnsi"/>
          <w:color w:val="000000" w:themeColor="text1"/>
        </w:rPr>
        <w:t>,</w:t>
      </w:r>
      <w:r w:rsidR="004D69FB" w:rsidRPr="0072529D">
        <w:rPr>
          <w:rFonts w:asciiTheme="minorHAnsi" w:hAnsiTheme="minorHAnsi" w:cstheme="minorHAnsi"/>
          <w:color w:val="000000" w:themeColor="text1"/>
        </w:rPr>
        <w:t xml:space="preserve"> </w:t>
      </w:r>
      <w:r w:rsidR="00BA0092" w:rsidRPr="0072529D">
        <w:rPr>
          <w:rFonts w:asciiTheme="minorHAnsi" w:hAnsiTheme="minorHAnsi" w:cstheme="minorHAnsi"/>
          <w:color w:val="000000" w:themeColor="text1"/>
        </w:rPr>
        <w:t>and</w:t>
      </w:r>
      <w:r w:rsidR="004D69FB" w:rsidRPr="0072529D">
        <w:rPr>
          <w:rFonts w:asciiTheme="minorHAnsi" w:hAnsiTheme="minorHAnsi" w:cstheme="minorHAnsi"/>
          <w:color w:val="000000" w:themeColor="text1"/>
        </w:rPr>
        <w:t xml:space="preserve"> </w:t>
      </w:r>
      <w:r w:rsidR="00E9760D" w:rsidRPr="0072529D">
        <w:rPr>
          <w:rFonts w:asciiTheme="minorHAnsi" w:hAnsiTheme="minorHAnsi" w:cstheme="minorHAnsi"/>
          <w:color w:val="000000" w:themeColor="text1"/>
        </w:rPr>
        <w:t>weekly supervisor meetings</w:t>
      </w:r>
      <w:r w:rsidR="00646E9E" w:rsidRPr="0072529D">
        <w:rPr>
          <w:rFonts w:asciiTheme="minorHAnsi" w:hAnsiTheme="minorHAnsi" w:cstheme="minorHAnsi"/>
          <w:color w:val="000000" w:themeColor="text1"/>
        </w:rPr>
        <w:t>.</w:t>
      </w:r>
    </w:p>
    <w:p w14:paraId="05B1C306" w14:textId="77777777" w:rsidR="009C5385" w:rsidRPr="0072529D" w:rsidRDefault="009C5385" w:rsidP="00B95655">
      <w:pPr>
        <w:rPr>
          <w:rFonts w:asciiTheme="minorHAnsi" w:hAnsiTheme="minorHAnsi" w:cstheme="minorHAnsi"/>
          <w:color w:val="000000" w:themeColor="text1"/>
        </w:rPr>
      </w:pPr>
    </w:p>
    <w:p w14:paraId="27586311" w14:textId="20F14DAB" w:rsidR="009C5385" w:rsidRPr="0072529D" w:rsidRDefault="009C5385" w:rsidP="00B95655">
      <w:pPr>
        <w:rPr>
          <w:rFonts w:asciiTheme="minorHAnsi" w:hAnsiTheme="minorHAnsi" w:cstheme="minorHAnsi"/>
          <w:color w:val="000000" w:themeColor="text1"/>
        </w:rPr>
      </w:pPr>
      <w:r w:rsidRPr="0072529D">
        <w:rPr>
          <w:rFonts w:asciiTheme="minorHAnsi" w:hAnsiTheme="minorHAnsi" w:cstheme="minorHAnsi"/>
          <w:color w:val="000000" w:themeColor="text1"/>
        </w:rPr>
        <w:t>You need to pick a project idea and a supervisor, either assigned automatically</w:t>
      </w:r>
      <w:r w:rsidR="00826048" w:rsidRPr="0072529D">
        <w:rPr>
          <w:rFonts w:asciiTheme="minorHAnsi" w:hAnsiTheme="minorHAnsi" w:cstheme="minorHAnsi"/>
          <w:color w:val="000000" w:themeColor="text1"/>
        </w:rPr>
        <w:t>, or arranged between you and the supervisor in question.</w:t>
      </w:r>
    </w:p>
    <w:p w14:paraId="32FF308D" w14:textId="77777777" w:rsidR="003102DE" w:rsidRPr="0072529D" w:rsidRDefault="003102DE" w:rsidP="00B95655">
      <w:pPr>
        <w:rPr>
          <w:rFonts w:asciiTheme="minorHAnsi" w:hAnsiTheme="minorHAnsi" w:cstheme="minorHAnsi"/>
        </w:rPr>
      </w:pPr>
    </w:p>
    <w:p w14:paraId="23E05F82" w14:textId="7FF0445C" w:rsidR="00826048" w:rsidRPr="0072529D" w:rsidRDefault="00826048" w:rsidP="00B95655">
      <w:pPr>
        <w:rPr>
          <w:rFonts w:asciiTheme="minorHAnsi" w:hAnsiTheme="minorHAnsi" w:cstheme="minorHAnsi"/>
        </w:rPr>
      </w:pPr>
      <w:r w:rsidRPr="0072529D">
        <w:rPr>
          <w:rFonts w:asciiTheme="minorHAnsi" w:hAnsiTheme="minorHAnsi" w:cstheme="minorHAnsi"/>
        </w:rPr>
        <w:t xml:space="preserve">Blackboard contains the module </w:t>
      </w:r>
      <w:r w:rsidR="001D3DF9" w:rsidRPr="0072529D">
        <w:rPr>
          <w:rFonts w:asciiTheme="minorHAnsi" w:hAnsiTheme="minorHAnsi" w:cstheme="minorHAnsi"/>
        </w:rPr>
        <w:t>handbook</w:t>
      </w:r>
      <w:r w:rsidRPr="0072529D">
        <w:rPr>
          <w:rFonts w:asciiTheme="minorHAnsi" w:hAnsiTheme="minorHAnsi" w:cstheme="minorHAnsi"/>
        </w:rPr>
        <w:t xml:space="preserve"> </w:t>
      </w:r>
      <w:r w:rsidR="00BA3501" w:rsidRPr="0072529D">
        <w:rPr>
          <w:rFonts w:asciiTheme="minorHAnsi" w:hAnsiTheme="minorHAnsi" w:cstheme="minorHAnsi"/>
        </w:rPr>
        <w:t>and</w:t>
      </w:r>
      <w:r w:rsidRPr="0072529D">
        <w:rPr>
          <w:rFonts w:asciiTheme="minorHAnsi" w:hAnsiTheme="minorHAnsi" w:cstheme="minorHAnsi"/>
        </w:rPr>
        <w:t xml:space="preserve"> a project writing guide.</w:t>
      </w:r>
    </w:p>
    <w:p w14:paraId="710B0044" w14:textId="77777777" w:rsidR="00826048" w:rsidRPr="0072529D" w:rsidRDefault="00826048" w:rsidP="00B95655">
      <w:pPr>
        <w:rPr>
          <w:rFonts w:asciiTheme="minorHAnsi" w:hAnsiTheme="minorHAnsi" w:cstheme="minorHAnsi"/>
        </w:rPr>
      </w:pPr>
    </w:p>
    <w:p w14:paraId="579B6CC4" w14:textId="77777777" w:rsidR="00B95655" w:rsidRPr="0072529D" w:rsidRDefault="00B95655" w:rsidP="00B95655">
      <w:pPr>
        <w:rPr>
          <w:rFonts w:asciiTheme="minorHAnsi" w:hAnsiTheme="minorHAnsi" w:cstheme="minorHAnsi"/>
          <w:b/>
          <w:bCs/>
        </w:rPr>
      </w:pPr>
      <w:r w:rsidRPr="0072529D">
        <w:rPr>
          <w:rFonts w:asciiTheme="minorHAnsi" w:hAnsiTheme="minorHAnsi" w:cstheme="minorHAnsi"/>
          <w:b/>
          <w:bCs/>
        </w:rPr>
        <w:t xml:space="preserve">What do I need to do to pass? </w:t>
      </w:r>
    </w:p>
    <w:p w14:paraId="2E47CC68" w14:textId="77777777" w:rsidR="005232F6" w:rsidRPr="0072529D" w:rsidRDefault="005232F6" w:rsidP="00B95655">
      <w:pPr>
        <w:rPr>
          <w:rFonts w:asciiTheme="minorHAnsi" w:hAnsiTheme="minorHAnsi" w:cstheme="minorHAnsi"/>
          <w:b/>
          <w:bCs/>
        </w:rPr>
      </w:pPr>
    </w:p>
    <w:p w14:paraId="7C295CBE" w14:textId="30A40097" w:rsidR="003B36EA" w:rsidRPr="0072529D" w:rsidRDefault="000C25D4" w:rsidP="00B95655">
      <w:pPr>
        <w:rPr>
          <w:rFonts w:asciiTheme="minorHAnsi" w:hAnsiTheme="minorHAnsi" w:cstheme="minorHAnsi"/>
        </w:rPr>
      </w:pPr>
      <w:r w:rsidRPr="0072529D">
        <w:rPr>
          <w:rFonts w:asciiTheme="minorHAnsi" w:hAnsiTheme="minorHAnsi" w:cstheme="minorHAnsi"/>
        </w:rPr>
        <w:t xml:space="preserve">Make an attempt at each section and meet the basic </w:t>
      </w:r>
      <w:r w:rsidR="0027429F" w:rsidRPr="0072529D">
        <w:rPr>
          <w:rFonts w:asciiTheme="minorHAnsi" w:hAnsiTheme="minorHAnsi" w:cstheme="minorHAnsi"/>
        </w:rPr>
        <w:t>requirements set</w:t>
      </w:r>
      <w:r w:rsidR="00080340" w:rsidRPr="0072529D">
        <w:rPr>
          <w:rFonts w:asciiTheme="minorHAnsi" w:hAnsiTheme="minorHAnsi" w:cstheme="minorHAnsi"/>
        </w:rPr>
        <w:t xml:space="preserve"> </w:t>
      </w:r>
      <w:r w:rsidR="0027429F" w:rsidRPr="0072529D">
        <w:rPr>
          <w:rFonts w:asciiTheme="minorHAnsi" w:hAnsiTheme="minorHAnsi" w:cstheme="minorHAnsi"/>
        </w:rPr>
        <w:t>out</w:t>
      </w:r>
      <w:r w:rsidRPr="0072529D">
        <w:rPr>
          <w:rFonts w:asciiTheme="minorHAnsi" w:hAnsiTheme="minorHAnsi" w:cstheme="minorHAnsi"/>
        </w:rPr>
        <w:t xml:space="preserve"> in the marking rubric</w:t>
      </w:r>
      <w:r w:rsidR="0027429F" w:rsidRPr="0072529D">
        <w:rPr>
          <w:rFonts w:asciiTheme="minorHAnsi" w:hAnsiTheme="minorHAnsi" w:cstheme="minorHAnsi"/>
        </w:rPr>
        <w:t xml:space="preserve"> at the end of this document.</w:t>
      </w:r>
    </w:p>
    <w:p w14:paraId="4E103B18" w14:textId="77777777" w:rsidR="005232F6" w:rsidRPr="0072529D" w:rsidRDefault="005232F6" w:rsidP="00B95655">
      <w:pPr>
        <w:rPr>
          <w:rFonts w:asciiTheme="minorHAnsi" w:hAnsiTheme="minorHAnsi" w:cstheme="minorHAnsi"/>
          <w:b/>
          <w:bCs/>
        </w:rPr>
      </w:pPr>
    </w:p>
    <w:p w14:paraId="2CFCF3F6" w14:textId="77777777" w:rsidR="00685583" w:rsidRPr="0072529D" w:rsidRDefault="00685583" w:rsidP="00B95655">
      <w:pPr>
        <w:rPr>
          <w:rFonts w:asciiTheme="minorHAnsi" w:hAnsiTheme="minorHAnsi" w:cstheme="minorHAnsi"/>
          <w:b/>
          <w:bCs/>
        </w:rPr>
      </w:pPr>
    </w:p>
    <w:p w14:paraId="3BC60F22" w14:textId="77777777" w:rsidR="00685583" w:rsidRPr="0072529D" w:rsidRDefault="00685583">
      <w:pPr>
        <w:spacing w:after="160" w:line="259" w:lineRule="auto"/>
        <w:contextualSpacing w:val="0"/>
        <w:rPr>
          <w:rFonts w:asciiTheme="minorHAnsi" w:hAnsiTheme="minorHAnsi" w:cstheme="minorHAnsi"/>
          <w:b/>
          <w:bCs/>
        </w:rPr>
      </w:pPr>
      <w:r w:rsidRPr="0072529D">
        <w:rPr>
          <w:rFonts w:asciiTheme="minorHAnsi" w:hAnsiTheme="minorHAnsi" w:cstheme="minorHAnsi"/>
          <w:b/>
          <w:bCs/>
        </w:rPr>
        <w:br w:type="page"/>
      </w:r>
    </w:p>
    <w:p w14:paraId="29B9C6A4" w14:textId="7F27FA9B" w:rsidR="007C01AF" w:rsidRPr="0072529D" w:rsidRDefault="007C01AF" w:rsidP="00B95655">
      <w:pPr>
        <w:rPr>
          <w:rFonts w:asciiTheme="minorHAnsi" w:hAnsiTheme="minorHAnsi" w:cstheme="minorHAnsi"/>
          <w:b/>
          <w:bCs/>
        </w:rPr>
      </w:pPr>
      <w:r w:rsidRPr="0072529D">
        <w:rPr>
          <w:rFonts w:asciiTheme="minorHAnsi" w:hAnsiTheme="minorHAnsi" w:cstheme="minorHAnsi"/>
          <w:b/>
          <w:bCs/>
        </w:rPr>
        <w:lastRenderedPageBreak/>
        <w:t>The marks for this assessment will be awarded as follows:</w:t>
      </w:r>
    </w:p>
    <w:p w14:paraId="1D7CCB59" w14:textId="77777777" w:rsidR="007C01AF" w:rsidRPr="0072529D" w:rsidRDefault="007C01AF" w:rsidP="00B95655">
      <w:pPr>
        <w:rPr>
          <w:rFonts w:asciiTheme="minorHAnsi" w:hAnsiTheme="minorHAnsi" w:cstheme="minorHAnsi"/>
          <w:b/>
          <w:bCs/>
        </w:rPr>
      </w:pPr>
    </w:p>
    <w:tbl>
      <w:tblPr>
        <w:tblW w:w="6657" w:type="dxa"/>
        <w:tblLook w:val="04A0" w:firstRow="1" w:lastRow="0" w:firstColumn="1" w:lastColumn="0" w:noHBand="0" w:noVBand="1"/>
      </w:tblPr>
      <w:tblGrid>
        <w:gridCol w:w="5145"/>
        <w:gridCol w:w="1512"/>
      </w:tblGrid>
      <w:tr w:rsidR="00E31E7C" w:rsidRPr="0072529D" w14:paraId="0E145A37" w14:textId="77777777" w:rsidTr="004F2402">
        <w:trPr>
          <w:trHeight w:val="461"/>
        </w:trPr>
        <w:tc>
          <w:tcPr>
            <w:tcW w:w="5145" w:type="dxa"/>
            <w:tcBorders>
              <w:top w:val="single" w:sz="4" w:space="0" w:color="auto"/>
              <w:left w:val="single" w:sz="4" w:space="0" w:color="auto"/>
              <w:bottom w:val="single" w:sz="4" w:space="0" w:color="auto"/>
              <w:right w:val="single" w:sz="4" w:space="0" w:color="auto"/>
            </w:tcBorders>
            <w:noWrap/>
            <w:vAlign w:val="center"/>
          </w:tcPr>
          <w:p w14:paraId="4F204BA9" w14:textId="77777777" w:rsidR="00E31E7C" w:rsidRPr="0072529D" w:rsidRDefault="00E31E7C"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Aims and Objectives</w:t>
            </w:r>
          </w:p>
        </w:tc>
        <w:tc>
          <w:tcPr>
            <w:tcW w:w="1512" w:type="dxa"/>
            <w:tcBorders>
              <w:top w:val="single" w:sz="4" w:space="0" w:color="auto"/>
              <w:left w:val="single" w:sz="4" w:space="0" w:color="auto"/>
              <w:bottom w:val="single" w:sz="4" w:space="0" w:color="auto"/>
              <w:right w:val="single" w:sz="4" w:space="0" w:color="auto"/>
            </w:tcBorders>
            <w:vAlign w:val="center"/>
          </w:tcPr>
          <w:p w14:paraId="250363B2" w14:textId="77777777" w:rsidR="00E31E7C" w:rsidRPr="0072529D" w:rsidRDefault="00E31E7C"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10%</w:t>
            </w:r>
          </w:p>
        </w:tc>
      </w:tr>
      <w:tr w:rsidR="00E31E7C" w:rsidRPr="0072529D" w14:paraId="3EA39118" w14:textId="77777777" w:rsidTr="004F2402">
        <w:trPr>
          <w:trHeight w:val="529"/>
        </w:trPr>
        <w:tc>
          <w:tcPr>
            <w:tcW w:w="5145" w:type="dxa"/>
            <w:tcBorders>
              <w:top w:val="nil"/>
              <w:left w:val="single" w:sz="4" w:space="0" w:color="auto"/>
              <w:bottom w:val="single" w:sz="4" w:space="0" w:color="auto"/>
              <w:right w:val="single" w:sz="4" w:space="0" w:color="auto"/>
            </w:tcBorders>
            <w:vAlign w:val="center"/>
          </w:tcPr>
          <w:p w14:paraId="34416D38" w14:textId="6D78549C" w:rsidR="00E31E7C" w:rsidRPr="0072529D" w:rsidRDefault="00E31E7C"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Design</w:t>
            </w:r>
            <w:r w:rsidR="00685583" w:rsidRPr="0072529D">
              <w:rPr>
                <w:rFonts w:asciiTheme="minorHAnsi" w:eastAsia="Times New Roman" w:hAnsiTheme="minorHAnsi" w:cstheme="minorHAnsi"/>
                <w:bCs/>
                <w:color w:val="000000"/>
                <w:lang w:eastAsia="en-GB"/>
              </w:rPr>
              <w:t xml:space="preserve"> / Methodology </w:t>
            </w:r>
          </w:p>
        </w:tc>
        <w:tc>
          <w:tcPr>
            <w:tcW w:w="1512" w:type="dxa"/>
            <w:tcBorders>
              <w:top w:val="nil"/>
              <w:left w:val="single" w:sz="4" w:space="0" w:color="auto"/>
              <w:bottom w:val="single" w:sz="4" w:space="0" w:color="auto"/>
              <w:right w:val="single" w:sz="4" w:space="0" w:color="auto"/>
            </w:tcBorders>
            <w:vAlign w:val="center"/>
          </w:tcPr>
          <w:p w14:paraId="4D07C87F" w14:textId="17A3F982" w:rsidR="00E31E7C" w:rsidRPr="0072529D" w:rsidRDefault="00685583"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3</w:t>
            </w:r>
            <w:r w:rsidR="00E31E7C" w:rsidRPr="0072529D">
              <w:rPr>
                <w:rFonts w:asciiTheme="minorHAnsi" w:eastAsia="Times New Roman" w:hAnsiTheme="minorHAnsi" w:cstheme="minorHAnsi"/>
                <w:bCs/>
                <w:color w:val="000000"/>
                <w:lang w:eastAsia="en-GB"/>
              </w:rPr>
              <w:t>0%</w:t>
            </w:r>
          </w:p>
        </w:tc>
      </w:tr>
      <w:tr w:rsidR="00E31E7C" w:rsidRPr="0072529D" w14:paraId="7D8A00BE" w14:textId="77777777" w:rsidTr="004F2402">
        <w:trPr>
          <w:trHeight w:val="696"/>
        </w:trPr>
        <w:tc>
          <w:tcPr>
            <w:tcW w:w="5145" w:type="dxa"/>
            <w:tcBorders>
              <w:top w:val="nil"/>
              <w:left w:val="single" w:sz="4" w:space="0" w:color="auto"/>
              <w:bottom w:val="single" w:sz="4" w:space="0" w:color="auto"/>
              <w:right w:val="single" w:sz="4" w:space="0" w:color="auto"/>
            </w:tcBorders>
            <w:vAlign w:val="center"/>
            <w:hideMark/>
          </w:tcPr>
          <w:p w14:paraId="24022135" w14:textId="6E599C83" w:rsidR="00E31E7C" w:rsidRPr="0072529D" w:rsidRDefault="00E31E7C" w:rsidP="004F2402">
            <w:pPr>
              <w:pStyle w:val="MainText"/>
              <w:rPr>
                <w:rFonts w:asciiTheme="minorHAnsi" w:eastAsia="Times New Roman" w:hAnsiTheme="minorHAnsi" w:cstheme="minorHAnsi"/>
                <w:bCs/>
                <w:color w:val="000000"/>
                <w:lang w:eastAsia="en-GB"/>
              </w:rPr>
            </w:pPr>
            <w:r w:rsidRPr="0072529D">
              <w:rPr>
                <w:rFonts w:asciiTheme="minorHAnsi" w:hAnsiTheme="minorHAnsi" w:cstheme="minorHAnsi"/>
                <w:lang w:val="en-US" w:eastAsia="en-GB"/>
              </w:rPr>
              <w:t>Development, Implementation and Testing</w:t>
            </w:r>
            <w:r w:rsidR="00685583" w:rsidRPr="0072529D">
              <w:rPr>
                <w:rFonts w:asciiTheme="minorHAnsi" w:hAnsiTheme="minorHAnsi" w:cstheme="minorHAnsi"/>
                <w:lang w:val="en-US" w:eastAsia="en-GB"/>
              </w:rPr>
              <w:t xml:space="preserve"> / Results and Analysis</w:t>
            </w:r>
          </w:p>
        </w:tc>
        <w:tc>
          <w:tcPr>
            <w:tcW w:w="1512" w:type="dxa"/>
            <w:tcBorders>
              <w:top w:val="nil"/>
              <w:left w:val="single" w:sz="4" w:space="0" w:color="auto"/>
              <w:bottom w:val="single" w:sz="4" w:space="0" w:color="auto"/>
              <w:right w:val="single" w:sz="4" w:space="0" w:color="auto"/>
            </w:tcBorders>
            <w:vAlign w:val="center"/>
          </w:tcPr>
          <w:p w14:paraId="00C0BFC8" w14:textId="707657D4" w:rsidR="00E31E7C" w:rsidRPr="0072529D" w:rsidRDefault="00685583"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4</w:t>
            </w:r>
            <w:r w:rsidR="00E31E7C" w:rsidRPr="0072529D">
              <w:rPr>
                <w:rFonts w:asciiTheme="minorHAnsi" w:eastAsia="Times New Roman" w:hAnsiTheme="minorHAnsi" w:cstheme="minorHAnsi"/>
                <w:bCs/>
                <w:color w:val="000000"/>
                <w:lang w:eastAsia="en-GB"/>
              </w:rPr>
              <w:t>0%</w:t>
            </w:r>
          </w:p>
        </w:tc>
      </w:tr>
      <w:tr w:rsidR="00E31E7C" w:rsidRPr="0072529D" w14:paraId="3F369C6B" w14:textId="77777777" w:rsidTr="004F2402">
        <w:trPr>
          <w:trHeight w:val="545"/>
        </w:trPr>
        <w:tc>
          <w:tcPr>
            <w:tcW w:w="5145" w:type="dxa"/>
            <w:tcBorders>
              <w:top w:val="nil"/>
              <w:left w:val="single" w:sz="4" w:space="0" w:color="auto"/>
              <w:bottom w:val="single" w:sz="4" w:space="0" w:color="auto"/>
              <w:right w:val="single" w:sz="4" w:space="0" w:color="auto"/>
            </w:tcBorders>
            <w:noWrap/>
            <w:vAlign w:val="center"/>
            <w:hideMark/>
          </w:tcPr>
          <w:p w14:paraId="324B75DB" w14:textId="77777777" w:rsidR="00E31E7C" w:rsidRPr="0072529D" w:rsidRDefault="00E31E7C"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Project Evaluation</w:t>
            </w:r>
          </w:p>
        </w:tc>
        <w:tc>
          <w:tcPr>
            <w:tcW w:w="1512" w:type="dxa"/>
            <w:tcBorders>
              <w:top w:val="nil"/>
              <w:left w:val="single" w:sz="4" w:space="0" w:color="auto"/>
              <w:bottom w:val="single" w:sz="4" w:space="0" w:color="auto"/>
              <w:right w:val="single" w:sz="4" w:space="0" w:color="auto"/>
            </w:tcBorders>
            <w:vAlign w:val="center"/>
          </w:tcPr>
          <w:p w14:paraId="13F5291B" w14:textId="77777777" w:rsidR="00E31E7C" w:rsidRPr="0072529D" w:rsidRDefault="00E31E7C"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10%</w:t>
            </w:r>
          </w:p>
        </w:tc>
      </w:tr>
      <w:tr w:rsidR="00E31E7C" w:rsidRPr="0072529D" w14:paraId="3C7593BC" w14:textId="77777777" w:rsidTr="004F2402">
        <w:trPr>
          <w:trHeight w:val="601"/>
        </w:trPr>
        <w:tc>
          <w:tcPr>
            <w:tcW w:w="5145" w:type="dxa"/>
            <w:tcBorders>
              <w:top w:val="nil"/>
              <w:left w:val="single" w:sz="4" w:space="0" w:color="auto"/>
              <w:bottom w:val="single" w:sz="4" w:space="0" w:color="auto"/>
              <w:right w:val="single" w:sz="4" w:space="0" w:color="auto"/>
            </w:tcBorders>
            <w:noWrap/>
            <w:vAlign w:val="center"/>
            <w:hideMark/>
          </w:tcPr>
          <w:p w14:paraId="2D1B83C6" w14:textId="77777777" w:rsidR="00E31E7C" w:rsidRPr="0072529D" w:rsidRDefault="00E31E7C"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Report Quality</w:t>
            </w:r>
          </w:p>
        </w:tc>
        <w:tc>
          <w:tcPr>
            <w:tcW w:w="1512" w:type="dxa"/>
            <w:tcBorders>
              <w:top w:val="nil"/>
              <w:left w:val="single" w:sz="4" w:space="0" w:color="auto"/>
              <w:bottom w:val="single" w:sz="4" w:space="0" w:color="auto"/>
              <w:right w:val="single" w:sz="4" w:space="0" w:color="auto"/>
            </w:tcBorders>
            <w:vAlign w:val="center"/>
          </w:tcPr>
          <w:p w14:paraId="139B00AC" w14:textId="77777777" w:rsidR="00E31E7C" w:rsidRPr="0072529D" w:rsidRDefault="00E31E7C"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10%</w:t>
            </w:r>
          </w:p>
        </w:tc>
      </w:tr>
      <w:tr w:rsidR="00E31E7C" w:rsidRPr="0072529D" w14:paraId="480E9328" w14:textId="77777777" w:rsidTr="004F2402">
        <w:trPr>
          <w:trHeight w:val="510"/>
        </w:trPr>
        <w:tc>
          <w:tcPr>
            <w:tcW w:w="5145" w:type="dxa"/>
            <w:tcBorders>
              <w:top w:val="single" w:sz="4" w:space="0" w:color="auto"/>
              <w:right w:val="single" w:sz="4" w:space="0" w:color="auto"/>
            </w:tcBorders>
            <w:noWrap/>
            <w:vAlign w:val="center"/>
          </w:tcPr>
          <w:p w14:paraId="05B1778E" w14:textId="77777777" w:rsidR="00E31E7C" w:rsidRPr="0072529D" w:rsidRDefault="00E31E7C" w:rsidP="004F2402">
            <w:pPr>
              <w:pStyle w:val="MainText"/>
              <w:rPr>
                <w:rFonts w:asciiTheme="minorHAnsi" w:eastAsia="Times New Roman" w:hAnsiTheme="minorHAnsi" w:cstheme="minorHAnsi"/>
                <w:bCs/>
                <w:color w:val="000000"/>
                <w:lang w:eastAsia="en-GB"/>
              </w:rPr>
            </w:pPr>
          </w:p>
        </w:tc>
        <w:tc>
          <w:tcPr>
            <w:tcW w:w="1512" w:type="dxa"/>
            <w:tcBorders>
              <w:top w:val="single" w:sz="4" w:space="0" w:color="auto"/>
              <w:left w:val="single" w:sz="4" w:space="0" w:color="auto"/>
              <w:bottom w:val="single" w:sz="4" w:space="0" w:color="auto"/>
              <w:right w:val="single" w:sz="4" w:space="0" w:color="auto"/>
            </w:tcBorders>
            <w:vAlign w:val="center"/>
          </w:tcPr>
          <w:p w14:paraId="0444376A" w14:textId="77777777" w:rsidR="00E31E7C" w:rsidRPr="0072529D" w:rsidRDefault="00E31E7C" w:rsidP="004F2402">
            <w:pPr>
              <w:pStyle w:val="MainText"/>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Total: 100%</w:t>
            </w:r>
          </w:p>
        </w:tc>
      </w:tr>
    </w:tbl>
    <w:p w14:paraId="3D27F0C8" w14:textId="77777777" w:rsidR="00A431ED" w:rsidRPr="0072529D" w:rsidRDefault="00A431ED" w:rsidP="00B95655">
      <w:pPr>
        <w:rPr>
          <w:rFonts w:asciiTheme="minorHAnsi" w:hAnsiTheme="minorHAnsi" w:cstheme="minorHAnsi"/>
          <w:b/>
          <w:bCs/>
        </w:rPr>
      </w:pPr>
    </w:p>
    <w:p w14:paraId="5D3C8F06" w14:textId="77777777" w:rsidR="00B95655" w:rsidRPr="0072529D" w:rsidRDefault="00B95655" w:rsidP="00B95655">
      <w:pPr>
        <w:rPr>
          <w:rFonts w:asciiTheme="minorHAnsi" w:hAnsiTheme="minorHAnsi" w:cstheme="minorHAnsi"/>
          <w:b/>
          <w:bCs/>
        </w:rPr>
      </w:pPr>
    </w:p>
    <w:p w14:paraId="12E08556" w14:textId="77777777" w:rsidR="006E5EC3" w:rsidRPr="0072529D" w:rsidRDefault="006E5EC3" w:rsidP="00B95655">
      <w:pPr>
        <w:rPr>
          <w:rFonts w:asciiTheme="minorHAnsi" w:hAnsiTheme="minorHAnsi" w:cstheme="minorHAnsi"/>
          <w:b/>
          <w:bCs/>
        </w:rPr>
      </w:pPr>
    </w:p>
    <w:p w14:paraId="35647CDA" w14:textId="00A72532" w:rsidR="00722260" w:rsidRPr="0072529D" w:rsidRDefault="00B95655" w:rsidP="00B95655">
      <w:pPr>
        <w:rPr>
          <w:rFonts w:asciiTheme="minorHAnsi" w:hAnsiTheme="minorHAnsi" w:cstheme="minorHAnsi"/>
          <w:b/>
          <w:bCs/>
        </w:rPr>
      </w:pPr>
      <w:r w:rsidRPr="0072529D">
        <w:rPr>
          <w:rFonts w:asciiTheme="minorHAnsi" w:hAnsiTheme="minorHAnsi" w:cstheme="minorHAnsi"/>
          <w:b/>
          <w:bCs/>
        </w:rPr>
        <w:t xml:space="preserve">How do I achieve high marks in this assessment? </w:t>
      </w:r>
    </w:p>
    <w:p w14:paraId="72997E6A" w14:textId="35D7648F" w:rsidR="00722260" w:rsidRPr="0072529D" w:rsidRDefault="00722260" w:rsidP="00B95655">
      <w:pPr>
        <w:rPr>
          <w:rFonts w:asciiTheme="minorHAnsi" w:hAnsiTheme="minorHAnsi" w:cstheme="minorHAnsi"/>
        </w:rPr>
      </w:pPr>
    </w:p>
    <w:p w14:paraId="207B9C0C" w14:textId="23E38509" w:rsidR="002B2FF4" w:rsidRPr="0072529D" w:rsidRDefault="00CB7FE5" w:rsidP="00B95655">
      <w:pPr>
        <w:rPr>
          <w:rFonts w:asciiTheme="minorHAnsi" w:hAnsiTheme="minorHAnsi" w:cstheme="minorHAnsi"/>
        </w:rPr>
      </w:pPr>
      <w:r w:rsidRPr="0072529D">
        <w:rPr>
          <w:rFonts w:asciiTheme="minorHAnsi" w:hAnsiTheme="minorHAnsi" w:cstheme="minorHAnsi"/>
        </w:rPr>
        <w:t xml:space="preserve">This is described in the marking rubric, but note that high marks require meeting very high expectations </w:t>
      </w:r>
      <w:r w:rsidR="009B334F" w:rsidRPr="0072529D">
        <w:rPr>
          <w:rFonts w:asciiTheme="minorHAnsi" w:hAnsiTheme="minorHAnsi" w:cstheme="minorHAnsi"/>
        </w:rPr>
        <w:t>on all of the contributing elements of the project. The project should be well rounded and polished and generally speaking it is better to address all elements equally and comprehensively than attempt an extremely complex project that fails to realise some elements outlined in the marking rubric. To achieve high marks you will need to demonstrate a wholistic, reflective and deep understanding of your project, able to  discuss nuances and details and justify your choices with support from existing literature</w:t>
      </w:r>
      <w:r w:rsidR="0058717B" w:rsidRPr="0072529D">
        <w:rPr>
          <w:rFonts w:asciiTheme="minorHAnsi" w:hAnsiTheme="minorHAnsi" w:cstheme="minorHAnsi"/>
        </w:rPr>
        <w:t>/discourse</w:t>
      </w:r>
      <w:r w:rsidR="009B334F" w:rsidRPr="0072529D">
        <w:rPr>
          <w:rFonts w:asciiTheme="minorHAnsi" w:hAnsiTheme="minorHAnsi" w:cstheme="minorHAnsi"/>
        </w:rPr>
        <w:t>.</w:t>
      </w:r>
    </w:p>
    <w:p w14:paraId="77D9FAC8" w14:textId="77777777" w:rsidR="00B95655" w:rsidRPr="0072529D" w:rsidRDefault="00B95655" w:rsidP="00B95655">
      <w:pPr>
        <w:rPr>
          <w:rFonts w:asciiTheme="minorHAnsi" w:hAnsiTheme="minorHAnsi" w:cstheme="minorHAnsi"/>
        </w:rPr>
      </w:pPr>
    </w:p>
    <w:p w14:paraId="0076B535" w14:textId="77777777" w:rsidR="00B95655" w:rsidRPr="0072529D" w:rsidRDefault="00B95655" w:rsidP="00B95655">
      <w:pPr>
        <w:rPr>
          <w:rFonts w:asciiTheme="minorHAnsi" w:hAnsiTheme="minorHAnsi" w:cstheme="minorHAnsi"/>
          <w:b/>
          <w:bCs/>
        </w:rPr>
      </w:pPr>
      <w:r w:rsidRPr="0072529D">
        <w:rPr>
          <w:rFonts w:asciiTheme="minorHAnsi" w:hAnsiTheme="minorHAnsi" w:cstheme="minorHAnsi"/>
          <w:b/>
          <w:bCs/>
        </w:rPr>
        <w:t xml:space="preserve">How does the learning and teaching relate to the assessment? </w:t>
      </w:r>
    </w:p>
    <w:p w14:paraId="0F8A74F4" w14:textId="77777777" w:rsidR="00B95655" w:rsidRPr="0072529D" w:rsidRDefault="00B95655" w:rsidP="00B95655">
      <w:pPr>
        <w:rPr>
          <w:rFonts w:asciiTheme="minorHAnsi" w:hAnsiTheme="minorHAnsi" w:cstheme="minorHAnsi"/>
          <w:color w:val="FF0000"/>
        </w:rPr>
      </w:pPr>
    </w:p>
    <w:p w14:paraId="733DEC77" w14:textId="720BD20A" w:rsidR="009B31F3" w:rsidRPr="0072529D" w:rsidRDefault="009A62B9" w:rsidP="000D2971">
      <w:pPr>
        <w:rPr>
          <w:rFonts w:asciiTheme="minorHAnsi" w:hAnsiTheme="minorHAnsi" w:cstheme="minorHAnsi"/>
        </w:rPr>
      </w:pPr>
      <w:r w:rsidRPr="0072529D">
        <w:rPr>
          <w:rFonts w:asciiTheme="minorHAnsi" w:hAnsiTheme="minorHAnsi" w:cstheme="minorHAnsi"/>
          <w:color w:val="000000" w:themeColor="text1"/>
        </w:rPr>
        <w:t>The first four lectures will help with framing your project, but additionally weekly super</w:t>
      </w:r>
      <w:r w:rsidR="00D33BD1" w:rsidRPr="0072529D">
        <w:rPr>
          <w:rFonts w:asciiTheme="minorHAnsi" w:hAnsiTheme="minorHAnsi" w:cstheme="minorHAnsi"/>
          <w:color w:val="000000" w:themeColor="text1"/>
        </w:rPr>
        <w:t xml:space="preserve">visions with your supervisor </w:t>
      </w:r>
      <w:r w:rsidR="00B61B89" w:rsidRPr="0072529D">
        <w:rPr>
          <w:rFonts w:asciiTheme="minorHAnsi" w:hAnsiTheme="minorHAnsi" w:cstheme="minorHAnsi"/>
          <w:color w:val="000000" w:themeColor="text1"/>
        </w:rPr>
        <w:t>should provide support whilst developing your self-directed learning and work.</w:t>
      </w:r>
    </w:p>
    <w:p w14:paraId="12A66033" w14:textId="77777777" w:rsidR="00D2604E" w:rsidRPr="0072529D" w:rsidRDefault="00D2604E" w:rsidP="00B95655">
      <w:pPr>
        <w:rPr>
          <w:rFonts w:asciiTheme="minorHAnsi" w:hAnsiTheme="minorHAnsi" w:cstheme="minorHAnsi"/>
        </w:rPr>
      </w:pPr>
    </w:p>
    <w:p w14:paraId="4DB5668B" w14:textId="77777777" w:rsidR="00B95655" w:rsidRPr="0072529D" w:rsidRDefault="00B95655" w:rsidP="00B95655">
      <w:pPr>
        <w:rPr>
          <w:rFonts w:asciiTheme="minorHAnsi" w:hAnsiTheme="minorHAnsi" w:cstheme="minorHAnsi"/>
          <w:b/>
          <w:bCs/>
        </w:rPr>
      </w:pPr>
      <w:r w:rsidRPr="0072529D">
        <w:rPr>
          <w:rFonts w:asciiTheme="minorHAnsi" w:hAnsiTheme="minorHAnsi" w:cstheme="minorHAnsi"/>
          <w:b/>
          <w:bCs/>
        </w:rPr>
        <w:t>What additional resources may help me complete this assessment?</w:t>
      </w:r>
    </w:p>
    <w:p w14:paraId="7FBCC2B9" w14:textId="7B7D26EE" w:rsidR="00B95655" w:rsidRPr="0072529D" w:rsidRDefault="0036495F" w:rsidP="00B95655">
      <w:pPr>
        <w:pStyle w:val="ListParagraph"/>
        <w:numPr>
          <w:ilvl w:val="0"/>
          <w:numId w:val="10"/>
        </w:numPr>
        <w:spacing w:after="200" w:line="276" w:lineRule="auto"/>
        <w:rPr>
          <w:rFonts w:cstheme="minorHAnsi"/>
          <w:color w:val="000000" w:themeColor="text1"/>
        </w:rPr>
      </w:pPr>
      <w:r w:rsidRPr="0072529D">
        <w:rPr>
          <w:rFonts w:cstheme="minorHAnsi"/>
          <w:color w:val="000000" w:themeColor="text1"/>
        </w:rPr>
        <w:t>L</w:t>
      </w:r>
      <w:r w:rsidR="009D5A59" w:rsidRPr="0072529D">
        <w:rPr>
          <w:rFonts w:cstheme="minorHAnsi"/>
          <w:color w:val="000000" w:themeColor="text1"/>
        </w:rPr>
        <w:t>ecture material on Blackboard, along with videos for both the lectures and shorter one of info videos.</w:t>
      </w:r>
    </w:p>
    <w:p w14:paraId="66CBC13F" w14:textId="33D8F4E3" w:rsidR="00E47680" w:rsidRPr="0072529D" w:rsidRDefault="00E47680" w:rsidP="00B95655">
      <w:pPr>
        <w:pStyle w:val="ListParagraph"/>
        <w:numPr>
          <w:ilvl w:val="0"/>
          <w:numId w:val="10"/>
        </w:numPr>
        <w:spacing w:after="200" w:line="276" w:lineRule="auto"/>
        <w:rPr>
          <w:rFonts w:cstheme="minorHAnsi"/>
          <w:color w:val="000000" w:themeColor="text1"/>
        </w:rPr>
      </w:pPr>
      <w:r w:rsidRPr="0072529D">
        <w:rPr>
          <w:rFonts w:cstheme="minorHAnsi"/>
          <w:color w:val="000000" w:themeColor="text1"/>
        </w:rPr>
        <w:t>Module handbook on blackboard has lots of additional information.</w:t>
      </w:r>
    </w:p>
    <w:p w14:paraId="2FB242F8" w14:textId="45E81910" w:rsidR="006E5EC3" w:rsidRPr="0072529D" w:rsidRDefault="006E5EC3" w:rsidP="00B95655">
      <w:pPr>
        <w:pStyle w:val="ListParagraph"/>
        <w:numPr>
          <w:ilvl w:val="0"/>
          <w:numId w:val="10"/>
        </w:numPr>
        <w:spacing w:after="200" w:line="276" w:lineRule="auto"/>
        <w:rPr>
          <w:rFonts w:cstheme="minorHAnsi"/>
          <w:color w:val="000000" w:themeColor="text1"/>
        </w:rPr>
      </w:pPr>
      <w:r w:rsidRPr="0072529D">
        <w:rPr>
          <w:rFonts w:cstheme="minorHAnsi"/>
          <w:color w:val="000000" w:themeColor="text1"/>
        </w:rPr>
        <w:t>Templates and guides are provided on Blackboard.</w:t>
      </w:r>
    </w:p>
    <w:p w14:paraId="17476E24" w14:textId="2FC342CB" w:rsidR="0036495F" w:rsidRPr="0072529D" w:rsidRDefault="0036495F" w:rsidP="00B95655">
      <w:pPr>
        <w:pStyle w:val="ListParagraph"/>
        <w:numPr>
          <w:ilvl w:val="0"/>
          <w:numId w:val="10"/>
        </w:numPr>
        <w:spacing w:after="200" w:line="276" w:lineRule="auto"/>
        <w:rPr>
          <w:rFonts w:cstheme="minorHAnsi"/>
          <w:color w:val="000000" w:themeColor="text1"/>
        </w:rPr>
      </w:pPr>
      <w:r w:rsidRPr="0072529D">
        <w:rPr>
          <w:rFonts w:cstheme="minorHAnsi"/>
          <w:color w:val="000000" w:themeColor="text1"/>
        </w:rPr>
        <w:t>Your supervisor should be providing additional information and support.</w:t>
      </w:r>
    </w:p>
    <w:p w14:paraId="38EA978B" w14:textId="42C5C781" w:rsidR="00EF476B" w:rsidRPr="0072529D" w:rsidRDefault="00EF476B" w:rsidP="00B95655">
      <w:pPr>
        <w:pStyle w:val="ListParagraph"/>
        <w:numPr>
          <w:ilvl w:val="0"/>
          <w:numId w:val="10"/>
        </w:numPr>
        <w:spacing w:after="200" w:line="276" w:lineRule="auto"/>
        <w:rPr>
          <w:rFonts w:cstheme="minorHAnsi"/>
          <w:color w:val="000000" w:themeColor="text1"/>
        </w:rPr>
      </w:pPr>
      <w:r w:rsidRPr="0072529D">
        <w:rPr>
          <w:rFonts w:cstheme="minorHAnsi"/>
          <w:color w:val="000000" w:themeColor="text1"/>
        </w:rPr>
        <w:t xml:space="preserve">For more chances to program, although no course work, come along to the ECI </w:t>
      </w:r>
      <w:r w:rsidR="00180436" w:rsidRPr="0072529D">
        <w:rPr>
          <w:rFonts w:cstheme="minorHAnsi"/>
          <w:color w:val="000000" w:themeColor="text1"/>
        </w:rPr>
        <w:t>Programming</w:t>
      </w:r>
      <w:r w:rsidRPr="0072529D">
        <w:rPr>
          <w:rFonts w:cstheme="minorHAnsi"/>
          <w:color w:val="000000" w:themeColor="text1"/>
        </w:rPr>
        <w:t xml:space="preserve"> Club:</w:t>
      </w:r>
    </w:p>
    <w:p w14:paraId="15C096CC" w14:textId="5D6BAF8A" w:rsidR="00EF476B" w:rsidRPr="0072529D" w:rsidRDefault="00EF476B" w:rsidP="00EF476B">
      <w:pPr>
        <w:pStyle w:val="ListParagraph"/>
        <w:numPr>
          <w:ilvl w:val="1"/>
          <w:numId w:val="10"/>
        </w:numPr>
        <w:spacing w:after="200" w:line="276" w:lineRule="auto"/>
        <w:rPr>
          <w:rFonts w:cstheme="minorHAnsi"/>
          <w:color w:val="000000" w:themeColor="text1"/>
        </w:rPr>
      </w:pPr>
      <w:r w:rsidRPr="0072529D">
        <w:rPr>
          <w:rFonts w:cstheme="minorHAnsi"/>
          <w:color w:val="000000" w:themeColor="text1"/>
        </w:rPr>
        <w:t>Monday</w:t>
      </w:r>
      <w:r w:rsidR="00180436" w:rsidRPr="0072529D">
        <w:rPr>
          <w:rFonts w:cstheme="minorHAnsi"/>
          <w:color w:val="000000" w:themeColor="text1"/>
        </w:rPr>
        <w:t xml:space="preserve"> 18:00 – 20:00</w:t>
      </w:r>
    </w:p>
    <w:p w14:paraId="4D744ADF" w14:textId="64123373" w:rsidR="00EF476B" w:rsidRPr="0072529D" w:rsidRDefault="00180436" w:rsidP="00B95655">
      <w:pPr>
        <w:pStyle w:val="ListParagraph"/>
        <w:numPr>
          <w:ilvl w:val="1"/>
          <w:numId w:val="10"/>
        </w:numPr>
        <w:spacing w:after="200" w:line="276" w:lineRule="auto"/>
        <w:rPr>
          <w:rFonts w:cstheme="minorHAnsi"/>
          <w:color w:val="000000" w:themeColor="text1"/>
        </w:rPr>
      </w:pPr>
      <w:r w:rsidRPr="0072529D">
        <w:rPr>
          <w:rFonts w:cstheme="minorHAnsi"/>
          <w:color w:val="000000" w:themeColor="text1"/>
        </w:rPr>
        <w:t>Room: 2Q13A</w:t>
      </w:r>
    </w:p>
    <w:p w14:paraId="46606B9D" w14:textId="7C686EEC" w:rsidR="00B95655" w:rsidRPr="0072529D" w:rsidRDefault="00B95655" w:rsidP="00B95655">
      <w:pPr>
        <w:rPr>
          <w:rFonts w:asciiTheme="minorHAnsi" w:hAnsiTheme="minorHAnsi" w:cstheme="minorHAnsi"/>
          <w:b/>
          <w:bCs/>
          <w:color w:val="000000" w:themeColor="text1"/>
        </w:rPr>
      </w:pPr>
      <w:r w:rsidRPr="0072529D">
        <w:rPr>
          <w:rFonts w:asciiTheme="minorHAnsi" w:hAnsiTheme="minorHAnsi" w:cstheme="minorHAnsi"/>
          <w:b/>
          <w:bCs/>
          <w:color w:val="000000" w:themeColor="text1"/>
        </w:rPr>
        <w:t>What do I do if I am concerned about completing this assessment?</w:t>
      </w:r>
    </w:p>
    <w:p w14:paraId="52520007" w14:textId="77777777" w:rsidR="00DF6593" w:rsidRPr="0072529D" w:rsidRDefault="00DF6593" w:rsidP="00B95655">
      <w:pPr>
        <w:rPr>
          <w:rFonts w:asciiTheme="minorHAnsi" w:hAnsiTheme="minorHAnsi" w:cstheme="minorHAnsi"/>
          <w:b/>
          <w:bCs/>
          <w:color w:val="000000" w:themeColor="text1"/>
        </w:rPr>
      </w:pPr>
    </w:p>
    <w:p w14:paraId="7C0D4D35" w14:textId="4C3B345B" w:rsidR="00B95655" w:rsidRPr="0072529D" w:rsidRDefault="00B95655" w:rsidP="00B95655">
      <w:pPr>
        <w:rPr>
          <w:rFonts w:asciiTheme="minorHAnsi" w:eastAsiaTheme="minorEastAsia" w:hAnsiTheme="minorHAnsi" w:cstheme="minorHAnsi"/>
          <w:color w:val="000000" w:themeColor="text1"/>
          <w:szCs w:val="24"/>
        </w:rPr>
      </w:pPr>
      <w:r w:rsidRPr="0072529D">
        <w:rPr>
          <w:rFonts w:asciiTheme="minorHAnsi" w:eastAsiaTheme="minorEastAsia" w:hAnsiTheme="minorHAnsi" w:cstheme="minorHAnsi"/>
          <w:color w:val="000000" w:themeColor="text1"/>
          <w:szCs w:val="24"/>
        </w:rPr>
        <w:t xml:space="preserve">It is recommended that you review </w:t>
      </w:r>
      <w:r w:rsidR="001B3C59" w:rsidRPr="0072529D">
        <w:rPr>
          <w:rFonts w:asciiTheme="minorHAnsi" w:eastAsiaTheme="minorEastAsia" w:hAnsiTheme="minorHAnsi" w:cstheme="minorHAnsi"/>
          <w:color w:val="000000" w:themeColor="text1"/>
          <w:szCs w:val="24"/>
        </w:rPr>
        <w:t>all</w:t>
      </w:r>
      <w:r w:rsidRPr="0072529D">
        <w:rPr>
          <w:rFonts w:asciiTheme="minorHAnsi" w:eastAsiaTheme="minorEastAsia" w:hAnsiTheme="minorHAnsi" w:cstheme="minorHAnsi"/>
          <w:color w:val="000000" w:themeColor="text1"/>
          <w:szCs w:val="24"/>
        </w:rPr>
        <w:t xml:space="preserve"> the relevant materials on Blackboard. You can also speak to your module leader for advice and guidance.  </w:t>
      </w:r>
    </w:p>
    <w:p w14:paraId="2A32A059" w14:textId="77777777" w:rsidR="00DF6593" w:rsidRPr="0072529D" w:rsidRDefault="00DF6593" w:rsidP="00B95655">
      <w:pPr>
        <w:rPr>
          <w:rFonts w:asciiTheme="minorHAnsi" w:eastAsiaTheme="minorEastAsia" w:hAnsiTheme="minorHAnsi" w:cstheme="minorHAnsi"/>
          <w:color w:val="000000" w:themeColor="text1"/>
          <w:szCs w:val="24"/>
        </w:rPr>
      </w:pPr>
    </w:p>
    <w:p w14:paraId="2557EF07" w14:textId="77777777" w:rsidR="00B95655" w:rsidRPr="0072529D" w:rsidRDefault="00B95655" w:rsidP="00B95655">
      <w:pPr>
        <w:rPr>
          <w:rFonts w:asciiTheme="minorHAnsi" w:eastAsiaTheme="minorEastAsia" w:hAnsiTheme="minorHAnsi" w:cstheme="minorHAnsi"/>
          <w:color w:val="000000" w:themeColor="text1"/>
          <w:szCs w:val="24"/>
        </w:rPr>
      </w:pPr>
      <w:r w:rsidRPr="0072529D">
        <w:rPr>
          <w:rFonts w:asciiTheme="minorHAnsi" w:eastAsiaTheme="minorEastAsia" w:hAnsiTheme="minorHAnsi" w:cstheme="minorHAnsi"/>
          <w:color w:val="000000" w:themeColor="text1"/>
          <w:szCs w:val="24"/>
        </w:rPr>
        <w:t xml:space="preserve">UWE Bristol offer a range of Assessment Support Options that you can explore through </w:t>
      </w:r>
      <w:hyperlink r:id="rId14">
        <w:r w:rsidRPr="0072529D">
          <w:rPr>
            <w:rStyle w:val="Hyperlink"/>
            <w:rFonts w:asciiTheme="minorHAnsi" w:eastAsiaTheme="minorEastAsia" w:hAnsiTheme="minorHAnsi" w:cstheme="minorHAnsi"/>
            <w:color w:val="4472C4" w:themeColor="accent1"/>
            <w:szCs w:val="24"/>
          </w:rPr>
          <w:t>this link</w:t>
        </w:r>
      </w:hyperlink>
      <w:r w:rsidRPr="0072529D">
        <w:rPr>
          <w:rFonts w:asciiTheme="minorHAnsi" w:eastAsiaTheme="minorEastAsia" w:hAnsiTheme="minorHAnsi" w:cstheme="minorHAnsi"/>
          <w:color w:val="000000" w:themeColor="text1"/>
          <w:szCs w:val="24"/>
        </w:rPr>
        <w:t xml:space="preserve">, and both </w:t>
      </w:r>
      <w:hyperlink r:id="rId15">
        <w:r w:rsidRPr="0072529D">
          <w:rPr>
            <w:rStyle w:val="Hyperlink"/>
            <w:rFonts w:asciiTheme="minorHAnsi" w:eastAsiaTheme="minorEastAsia" w:hAnsiTheme="minorHAnsi" w:cstheme="minorHAnsi"/>
            <w:color w:val="000000" w:themeColor="text1"/>
            <w:szCs w:val="24"/>
          </w:rPr>
          <w:t>Student Support Advisers</w:t>
        </w:r>
      </w:hyperlink>
      <w:r w:rsidRPr="0072529D">
        <w:rPr>
          <w:rFonts w:asciiTheme="minorHAnsi" w:eastAsiaTheme="minorEastAsia" w:hAnsiTheme="minorHAnsi" w:cstheme="minorHAnsi"/>
          <w:color w:val="000000" w:themeColor="text1"/>
          <w:szCs w:val="24"/>
        </w:rPr>
        <w:t xml:space="preserve"> and </w:t>
      </w:r>
      <w:hyperlink r:id="rId16">
        <w:r w:rsidRPr="0072529D">
          <w:rPr>
            <w:rStyle w:val="Hyperlink"/>
            <w:rFonts w:asciiTheme="minorHAnsi" w:eastAsiaTheme="minorEastAsia" w:hAnsiTheme="minorHAnsi" w:cstheme="minorHAnsi"/>
            <w:color w:val="000000" w:themeColor="text1"/>
            <w:szCs w:val="24"/>
          </w:rPr>
          <w:t>Wellbeing Sup</w:t>
        </w:r>
        <w:r w:rsidRPr="0072529D">
          <w:rPr>
            <w:rStyle w:val="Hyperlink"/>
            <w:rFonts w:asciiTheme="minorHAnsi" w:eastAsiaTheme="minorEastAsia" w:hAnsiTheme="minorHAnsi" w:cstheme="minorHAnsi"/>
            <w:color w:val="000000" w:themeColor="text1"/>
            <w:szCs w:val="24"/>
          </w:rPr>
          <w:t>p</w:t>
        </w:r>
        <w:r w:rsidRPr="0072529D">
          <w:rPr>
            <w:rStyle w:val="Hyperlink"/>
            <w:rFonts w:asciiTheme="minorHAnsi" w:eastAsiaTheme="minorEastAsia" w:hAnsiTheme="minorHAnsi" w:cstheme="minorHAnsi"/>
            <w:color w:val="000000" w:themeColor="text1"/>
            <w:szCs w:val="24"/>
          </w:rPr>
          <w:t>ort</w:t>
        </w:r>
      </w:hyperlink>
      <w:r w:rsidRPr="0072529D">
        <w:rPr>
          <w:rFonts w:asciiTheme="minorHAnsi" w:eastAsiaTheme="minorEastAsia" w:hAnsiTheme="minorHAnsi" w:cstheme="minorHAnsi"/>
          <w:color w:val="000000" w:themeColor="text1"/>
          <w:szCs w:val="24"/>
        </w:rPr>
        <w:t xml:space="preserve"> are available.</w:t>
      </w:r>
    </w:p>
    <w:p w14:paraId="3979B44A" w14:textId="77777777" w:rsidR="00B95655" w:rsidRPr="0072529D" w:rsidRDefault="00B95655" w:rsidP="00B95655">
      <w:pPr>
        <w:rPr>
          <w:rFonts w:asciiTheme="minorHAnsi" w:eastAsiaTheme="minorEastAsia" w:hAnsiTheme="minorHAnsi" w:cstheme="minorHAnsi"/>
          <w:szCs w:val="24"/>
        </w:rPr>
      </w:pPr>
      <w:r w:rsidRPr="0072529D">
        <w:rPr>
          <w:rFonts w:asciiTheme="minorHAnsi" w:eastAsiaTheme="minorEastAsia" w:hAnsiTheme="minorHAnsi" w:cstheme="minorHAnsi"/>
          <w:szCs w:val="24"/>
        </w:rPr>
        <w:t xml:space="preserve">For further information, please see the </w:t>
      </w:r>
      <w:hyperlink r:id="rId17" w:history="1">
        <w:r w:rsidRPr="0072529D">
          <w:rPr>
            <w:rStyle w:val="Hyperlink"/>
            <w:rFonts w:asciiTheme="minorHAnsi" w:eastAsiaTheme="minorEastAsia" w:hAnsiTheme="minorHAnsi" w:cstheme="minorHAnsi"/>
            <w:szCs w:val="24"/>
          </w:rPr>
          <w:t>Student study essentials</w:t>
        </w:r>
      </w:hyperlink>
      <w:r w:rsidRPr="0072529D">
        <w:rPr>
          <w:rFonts w:asciiTheme="minorHAnsi" w:eastAsiaTheme="minorEastAsia" w:hAnsiTheme="minorHAnsi" w:cstheme="minorHAnsi"/>
          <w:szCs w:val="24"/>
        </w:rPr>
        <w:t>.</w:t>
      </w:r>
    </w:p>
    <w:p w14:paraId="78118A3B" w14:textId="77777777" w:rsidR="00E430E9" w:rsidRPr="0072529D" w:rsidRDefault="00E430E9" w:rsidP="00B95655">
      <w:pPr>
        <w:rPr>
          <w:rFonts w:asciiTheme="minorHAnsi" w:eastAsiaTheme="minorEastAsia" w:hAnsiTheme="minorHAnsi" w:cstheme="minorHAnsi"/>
          <w:szCs w:val="24"/>
        </w:rPr>
      </w:pPr>
    </w:p>
    <w:p w14:paraId="3458D9F7" w14:textId="77777777" w:rsidR="00E430E9" w:rsidRPr="0072529D" w:rsidRDefault="00B95655" w:rsidP="00B95655">
      <w:pPr>
        <w:rPr>
          <w:rFonts w:asciiTheme="minorHAnsi" w:hAnsiTheme="minorHAnsi" w:cstheme="minorHAnsi"/>
          <w:b/>
          <w:bCs/>
          <w:color w:val="000000" w:themeColor="text1"/>
          <w:vertAlign w:val="superscript"/>
        </w:rPr>
      </w:pPr>
      <w:r w:rsidRPr="0072529D">
        <w:rPr>
          <w:rFonts w:asciiTheme="minorHAnsi" w:hAnsiTheme="minorHAnsi" w:cstheme="minorHAnsi"/>
          <w:b/>
          <w:bCs/>
          <w:color w:val="000000" w:themeColor="text1"/>
        </w:rPr>
        <w:t>How do I avoid an Assessment Offence on this module?</w:t>
      </w:r>
      <w:r w:rsidRPr="0072529D">
        <w:rPr>
          <w:rFonts w:asciiTheme="minorHAnsi" w:hAnsiTheme="minorHAnsi" w:cstheme="minorHAnsi"/>
          <w:b/>
          <w:bCs/>
          <w:color w:val="000000" w:themeColor="text1"/>
          <w:vertAlign w:val="superscript"/>
        </w:rPr>
        <w:t xml:space="preserve"> </w:t>
      </w:r>
    </w:p>
    <w:p w14:paraId="0C3BB770" w14:textId="77777777" w:rsidR="001F7074" w:rsidRPr="0072529D" w:rsidRDefault="001F7074" w:rsidP="00B95655">
      <w:pPr>
        <w:rPr>
          <w:rFonts w:asciiTheme="minorHAnsi" w:hAnsiTheme="minorHAnsi" w:cstheme="minorHAnsi"/>
          <w:b/>
          <w:bCs/>
          <w:color w:val="000000" w:themeColor="text1"/>
          <w:vertAlign w:val="superscript"/>
        </w:rPr>
      </w:pPr>
    </w:p>
    <w:p w14:paraId="5896D97B" w14:textId="77777777" w:rsidR="001F7074" w:rsidRPr="0072529D" w:rsidRDefault="001F7074" w:rsidP="00303FD1">
      <w:pPr>
        <w:spacing w:after="0"/>
        <w:rPr>
          <w:rFonts w:asciiTheme="minorHAnsi" w:hAnsiTheme="minorHAnsi" w:cstheme="minorHAnsi"/>
        </w:rPr>
      </w:pPr>
      <w:r w:rsidRPr="0072529D">
        <w:rPr>
          <w:rFonts w:asciiTheme="minorHAnsi" w:hAnsiTheme="minorHAnsi" w:cstheme="minorHAnsi"/>
          <w:b/>
          <w:bCs/>
          <w:szCs w:val="24"/>
          <w:lang w:val="en-US" w:eastAsia="en-GB"/>
        </w:rPr>
        <w:t xml:space="preserve">When submitting your work, you will be required to confirm that the work is your own, </w:t>
      </w:r>
      <w:r w:rsidRPr="0072529D">
        <w:rPr>
          <w:rFonts w:asciiTheme="minorHAnsi" w:hAnsiTheme="minorHAnsi" w:cstheme="minorHAnsi"/>
          <w:szCs w:val="24"/>
          <w:lang w:val="en-US" w:eastAsia="en-GB"/>
        </w:rPr>
        <w:t xml:space="preserve">and text-matching software and other methods are routinely used to check submissions against other submissions to the university and internet sources. </w:t>
      </w:r>
      <w:r w:rsidRPr="0072529D">
        <w:rPr>
          <w:rFonts w:asciiTheme="minorHAnsi" w:eastAsia="Times New Roman" w:hAnsiTheme="minorHAnsi" w:cstheme="minorHAnsi"/>
          <w:szCs w:val="24"/>
          <w:lang w:val="en-US" w:eastAsia="en-GB"/>
        </w:rPr>
        <w:t xml:space="preserve">Details of what constitutes plagiarism and how to avoid it can be found on UWE’s Study Skills </w:t>
      </w:r>
      <w:hyperlink r:id="rId18" w:history="1">
        <w:r w:rsidRPr="0072529D">
          <w:rPr>
            <w:rStyle w:val="Hyperlink"/>
            <w:rFonts w:asciiTheme="minorHAnsi" w:eastAsia="Times New Roman" w:hAnsiTheme="minorHAnsi" w:cstheme="minorHAnsi"/>
            <w:szCs w:val="24"/>
            <w:lang w:val="en-US" w:eastAsia="en-GB"/>
          </w:rPr>
          <w:t>pages about avoiding plagiarism</w:t>
        </w:r>
      </w:hyperlink>
    </w:p>
    <w:p w14:paraId="711509D8" w14:textId="77777777" w:rsidR="001F7074" w:rsidRPr="0072529D" w:rsidRDefault="001F7074" w:rsidP="001F7074">
      <w:pPr>
        <w:spacing w:after="0"/>
        <w:ind w:left="720"/>
        <w:rPr>
          <w:rFonts w:asciiTheme="minorHAnsi" w:hAnsiTheme="minorHAnsi" w:cstheme="minorHAnsi"/>
        </w:rPr>
      </w:pPr>
    </w:p>
    <w:p w14:paraId="3DCD5A18" w14:textId="77777777" w:rsidR="001F7074" w:rsidRPr="0072529D" w:rsidRDefault="001F7074" w:rsidP="001F7074">
      <w:pPr>
        <w:spacing w:after="0"/>
        <w:ind w:left="720"/>
        <w:rPr>
          <w:rFonts w:asciiTheme="minorHAnsi" w:hAnsiTheme="minorHAnsi" w:cstheme="minorHAnsi"/>
        </w:rPr>
      </w:pPr>
    </w:p>
    <w:p w14:paraId="0A062BFB" w14:textId="77777777" w:rsidR="001F7074" w:rsidRPr="0072529D" w:rsidRDefault="001F7074" w:rsidP="001F7074">
      <w:pPr>
        <w:rPr>
          <w:rFonts w:asciiTheme="minorHAnsi" w:hAnsiTheme="minorHAnsi" w:cstheme="minorHAnsi"/>
          <w:color w:val="000000" w:themeColor="text1"/>
        </w:rPr>
      </w:pPr>
      <w:r w:rsidRPr="0072529D">
        <w:rPr>
          <w:rFonts w:asciiTheme="minorHAnsi" w:hAnsiTheme="minorHAnsi" w:cstheme="minorHAnsi"/>
          <w:color w:val="000000" w:themeColor="text1"/>
        </w:rPr>
        <w:t xml:space="preserve">Use the support above if you feel unable to submit your own work for this module. </w:t>
      </w:r>
    </w:p>
    <w:p w14:paraId="29D1E6D2" w14:textId="77777777" w:rsidR="001F7074" w:rsidRPr="0072529D" w:rsidRDefault="001F7074" w:rsidP="001F7074">
      <w:pPr>
        <w:rPr>
          <w:rFonts w:asciiTheme="minorHAnsi" w:hAnsiTheme="minorHAnsi" w:cstheme="minorHAnsi"/>
          <w:color w:val="FF0000"/>
        </w:rPr>
      </w:pPr>
    </w:p>
    <w:p w14:paraId="7490C753" w14:textId="77777777" w:rsidR="001F7074" w:rsidRPr="0072529D" w:rsidRDefault="001F7074" w:rsidP="001F7074">
      <w:pPr>
        <w:rPr>
          <w:rFonts w:asciiTheme="minorHAnsi" w:hAnsiTheme="minorHAnsi" w:cstheme="minorHAnsi"/>
          <w:color w:val="000000" w:themeColor="text1"/>
        </w:rPr>
      </w:pPr>
      <w:r w:rsidRPr="0072529D">
        <w:rPr>
          <w:rFonts w:asciiTheme="minorHAnsi" w:hAnsiTheme="minorHAnsi" w:cstheme="minorHAnsi"/>
          <w:color w:val="000000" w:themeColor="text1"/>
        </w:rPr>
        <w:t>Do not copy others work or rely on AI to do the work for you.</w:t>
      </w:r>
    </w:p>
    <w:p w14:paraId="67516FEA" w14:textId="77777777" w:rsidR="001F7074" w:rsidRPr="0072529D" w:rsidRDefault="001F7074" w:rsidP="001F7074">
      <w:pPr>
        <w:rPr>
          <w:rFonts w:asciiTheme="minorHAnsi" w:hAnsiTheme="minorHAnsi" w:cstheme="minorHAnsi"/>
          <w:color w:val="000000" w:themeColor="text1"/>
        </w:rPr>
      </w:pPr>
    </w:p>
    <w:p w14:paraId="1A0D6882" w14:textId="77777777" w:rsidR="001F7074" w:rsidRPr="0072529D" w:rsidRDefault="001F7074" w:rsidP="001F7074">
      <w:pPr>
        <w:pStyle w:val="Heading2"/>
        <w:ind w:firstLine="0"/>
        <w:rPr>
          <w:rFonts w:cstheme="minorHAnsi"/>
        </w:rPr>
      </w:pPr>
      <w:r w:rsidRPr="0072529D">
        <w:rPr>
          <w:rFonts w:cstheme="minorHAnsi"/>
        </w:rPr>
        <w:t>Marks and Feedback</w:t>
      </w:r>
    </w:p>
    <w:p w14:paraId="0F6F0910" w14:textId="77777777" w:rsidR="001F7074" w:rsidRPr="0072529D" w:rsidRDefault="001F7074" w:rsidP="001F7074">
      <w:pPr>
        <w:rPr>
          <w:rFonts w:asciiTheme="minorHAnsi" w:hAnsiTheme="minorHAnsi" w:cstheme="minorHAnsi"/>
          <w:b/>
          <w:bCs/>
        </w:rPr>
      </w:pPr>
      <w:r w:rsidRPr="0072529D">
        <w:rPr>
          <w:rFonts w:asciiTheme="minorHAnsi" w:hAnsiTheme="minorHAnsi" w:cstheme="minorHAnsi"/>
          <w:b/>
          <w:bCs/>
        </w:rPr>
        <w:t>Your assessment will be marked according to the following marking criteria.</w:t>
      </w:r>
    </w:p>
    <w:p w14:paraId="6B26923A" w14:textId="61CADF61" w:rsidR="001F7074" w:rsidRPr="0072529D" w:rsidRDefault="001F7074" w:rsidP="0072529D">
      <w:pPr>
        <w:rPr>
          <w:rFonts w:asciiTheme="minorHAnsi" w:hAnsiTheme="minorHAnsi" w:cstheme="minorHAnsi"/>
          <w:b/>
          <w:bCs/>
        </w:rPr>
        <w:sectPr w:rsidR="001F7074" w:rsidRPr="0072529D" w:rsidSect="001F7074">
          <w:headerReference w:type="default" r:id="rId19"/>
          <w:footerReference w:type="default" r:id="rId20"/>
          <w:pgSz w:w="11906" w:h="16838"/>
          <w:pgMar w:top="1440" w:right="1080" w:bottom="1440" w:left="1080" w:header="708" w:footer="397" w:gutter="0"/>
          <w:cols w:space="708"/>
          <w:docGrid w:linePitch="360"/>
        </w:sectPr>
      </w:pPr>
      <w:r w:rsidRPr="0072529D">
        <w:rPr>
          <w:rFonts w:asciiTheme="minorHAnsi" w:hAnsiTheme="minorHAnsi" w:cstheme="minorHAnsi"/>
          <w:b/>
          <w:bCs/>
        </w:rPr>
        <w:t>You can use these to evaluate your own work before you submit.</w:t>
      </w:r>
    </w:p>
    <w:tbl>
      <w:tblPr>
        <w:tblStyle w:val="TableGrid"/>
        <w:tblW w:w="15446" w:type="dxa"/>
        <w:tblLook w:val="04A0" w:firstRow="1" w:lastRow="0" w:firstColumn="1" w:lastColumn="0" w:noHBand="0" w:noVBand="1"/>
      </w:tblPr>
      <w:tblGrid>
        <w:gridCol w:w="1695"/>
        <w:gridCol w:w="1692"/>
        <w:gridCol w:w="1672"/>
        <w:gridCol w:w="1503"/>
        <w:gridCol w:w="1701"/>
        <w:gridCol w:w="1703"/>
        <w:gridCol w:w="1419"/>
        <w:gridCol w:w="1684"/>
        <w:gridCol w:w="2377"/>
      </w:tblGrid>
      <w:tr w:rsidR="00344396" w:rsidRPr="0072529D" w14:paraId="0938142C" w14:textId="77777777" w:rsidTr="005C4E89">
        <w:tc>
          <w:tcPr>
            <w:tcW w:w="1696" w:type="dxa"/>
          </w:tcPr>
          <w:p w14:paraId="4972AAF6" w14:textId="77777777"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hAnsiTheme="minorHAnsi" w:cstheme="minorHAnsi"/>
                <w:b/>
                <w:bCs/>
                <w:color w:val="000000" w:themeColor="text1"/>
                <w:sz w:val="18"/>
                <w:szCs w:val="18"/>
              </w:rPr>
              <w:lastRenderedPageBreak/>
              <w:t>Criteria</w:t>
            </w:r>
          </w:p>
        </w:tc>
        <w:tc>
          <w:tcPr>
            <w:tcW w:w="1701" w:type="dxa"/>
          </w:tcPr>
          <w:p w14:paraId="4F158D70" w14:textId="77777777"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hAnsiTheme="minorHAnsi" w:cstheme="minorHAnsi"/>
                <w:b/>
                <w:bCs/>
                <w:color w:val="000000" w:themeColor="text1"/>
                <w:sz w:val="18"/>
                <w:szCs w:val="18"/>
              </w:rPr>
              <w:t>85-100</w:t>
            </w:r>
          </w:p>
        </w:tc>
        <w:tc>
          <w:tcPr>
            <w:tcW w:w="1613" w:type="dxa"/>
          </w:tcPr>
          <w:p w14:paraId="08DFD503" w14:textId="77777777"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hAnsiTheme="minorHAnsi" w:cstheme="minorHAnsi"/>
                <w:b/>
                <w:bCs/>
                <w:color w:val="000000" w:themeColor="text1"/>
                <w:sz w:val="18"/>
                <w:szCs w:val="18"/>
              </w:rPr>
              <w:t>70-84</w:t>
            </w:r>
          </w:p>
        </w:tc>
        <w:tc>
          <w:tcPr>
            <w:tcW w:w="1506" w:type="dxa"/>
          </w:tcPr>
          <w:p w14:paraId="0DFB86F8" w14:textId="77777777"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hAnsiTheme="minorHAnsi" w:cstheme="minorHAnsi"/>
                <w:b/>
                <w:bCs/>
                <w:color w:val="000000" w:themeColor="text1"/>
                <w:sz w:val="18"/>
                <w:szCs w:val="18"/>
              </w:rPr>
              <w:t>60-69</w:t>
            </w:r>
          </w:p>
        </w:tc>
        <w:tc>
          <w:tcPr>
            <w:tcW w:w="1709" w:type="dxa"/>
          </w:tcPr>
          <w:p w14:paraId="05759863" w14:textId="77777777"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hAnsiTheme="minorHAnsi" w:cstheme="minorHAnsi"/>
                <w:b/>
                <w:bCs/>
                <w:color w:val="000000" w:themeColor="text1"/>
                <w:sz w:val="18"/>
                <w:szCs w:val="18"/>
              </w:rPr>
              <w:t>50-59</w:t>
            </w:r>
          </w:p>
        </w:tc>
        <w:tc>
          <w:tcPr>
            <w:tcW w:w="1709" w:type="dxa"/>
          </w:tcPr>
          <w:p w14:paraId="0B63BB9A" w14:textId="77777777"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hAnsiTheme="minorHAnsi" w:cstheme="minorHAnsi"/>
                <w:b/>
                <w:bCs/>
                <w:color w:val="000000" w:themeColor="text1"/>
                <w:sz w:val="18"/>
                <w:szCs w:val="18"/>
              </w:rPr>
              <w:t>40-49</w:t>
            </w:r>
          </w:p>
        </w:tc>
        <w:tc>
          <w:tcPr>
            <w:tcW w:w="1420" w:type="dxa"/>
          </w:tcPr>
          <w:p w14:paraId="0C20A7D0" w14:textId="77777777"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hAnsiTheme="minorHAnsi" w:cstheme="minorHAnsi"/>
                <w:b/>
                <w:bCs/>
                <w:color w:val="000000" w:themeColor="text1"/>
                <w:sz w:val="18"/>
                <w:szCs w:val="18"/>
              </w:rPr>
              <w:t>30-39</w:t>
            </w:r>
          </w:p>
        </w:tc>
        <w:tc>
          <w:tcPr>
            <w:tcW w:w="1690" w:type="dxa"/>
          </w:tcPr>
          <w:p w14:paraId="5BD29820" w14:textId="77777777"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hAnsiTheme="minorHAnsi" w:cstheme="minorHAnsi"/>
                <w:b/>
                <w:bCs/>
                <w:color w:val="000000" w:themeColor="text1"/>
                <w:sz w:val="18"/>
                <w:szCs w:val="18"/>
              </w:rPr>
              <w:t>0-29</w:t>
            </w:r>
          </w:p>
        </w:tc>
        <w:tc>
          <w:tcPr>
            <w:tcW w:w="2402" w:type="dxa"/>
          </w:tcPr>
          <w:p w14:paraId="3922DAFE" w14:textId="77777777"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hAnsiTheme="minorHAnsi" w:cstheme="minorHAnsi"/>
                <w:b/>
                <w:bCs/>
                <w:color w:val="000000" w:themeColor="text1"/>
                <w:sz w:val="18"/>
                <w:szCs w:val="18"/>
              </w:rPr>
              <w:t>Mark &amp; Advice for Improvement</w:t>
            </w:r>
          </w:p>
        </w:tc>
      </w:tr>
      <w:tr w:rsidR="00344396" w:rsidRPr="0072529D" w14:paraId="0B6F3FA2" w14:textId="77777777" w:rsidTr="005C4E89">
        <w:tc>
          <w:tcPr>
            <w:tcW w:w="1696" w:type="dxa"/>
            <w:vAlign w:val="center"/>
          </w:tcPr>
          <w:p w14:paraId="476AA3EA" w14:textId="594D714E" w:rsidR="0072529D" w:rsidRPr="0072529D" w:rsidRDefault="0072529D" w:rsidP="005C4E89">
            <w:pPr>
              <w:rPr>
                <w:rFonts w:asciiTheme="minorHAnsi" w:hAnsiTheme="minorHAnsi" w:cstheme="minorHAnsi"/>
                <w:b/>
                <w:bCs/>
                <w:color w:val="000000" w:themeColor="text1"/>
                <w:sz w:val="18"/>
                <w:szCs w:val="18"/>
              </w:rPr>
            </w:pPr>
            <w:r w:rsidRPr="0072529D">
              <w:rPr>
                <w:rFonts w:asciiTheme="minorHAnsi" w:eastAsia="Times New Roman" w:hAnsiTheme="minorHAnsi" w:cstheme="minorHAnsi"/>
                <w:bCs/>
                <w:color w:val="000000"/>
                <w:lang w:eastAsia="en-GB"/>
              </w:rPr>
              <w:t>Aims and Objectives</w:t>
            </w:r>
          </w:p>
        </w:tc>
        <w:tc>
          <w:tcPr>
            <w:tcW w:w="1701" w:type="dxa"/>
          </w:tcPr>
          <w:p w14:paraId="611F303B" w14:textId="7EEE5C67" w:rsidR="0072529D" w:rsidRPr="0072529D" w:rsidRDefault="000F570E" w:rsidP="005C4E89">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 aims are ambitious and inspired, there is a clear connection to the outcomes already and the project is perfectly aimed at the edge of the students existing understanding to both extend their knowledge alongside building upon their strengths.</w:t>
            </w:r>
          </w:p>
        </w:tc>
        <w:tc>
          <w:tcPr>
            <w:tcW w:w="1613" w:type="dxa"/>
          </w:tcPr>
          <w:p w14:paraId="45F9C043" w14:textId="2B0E3203" w:rsidR="0072529D" w:rsidRPr="0072529D" w:rsidRDefault="000F570E" w:rsidP="0072529D">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A set of goals framed closely to the student existing expertise which is clear due to the detailed and deliberate nature of the aims. This shows a demanding but achievable project.</w:t>
            </w:r>
          </w:p>
        </w:tc>
        <w:tc>
          <w:tcPr>
            <w:tcW w:w="1506" w:type="dxa"/>
          </w:tcPr>
          <w:p w14:paraId="195193C6" w14:textId="3982A6E9" w:rsidR="0072529D" w:rsidRPr="0072529D" w:rsidRDefault="00647999" w:rsidP="005C4E89">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A set of goals that are clear and </w:t>
            </w:r>
            <w:proofErr w:type="spellStart"/>
            <w:r>
              <w:rPr>
                <w:rFonts w:asciiTheme="minorHAnsi" w:hAnsiTheme="minorHAnsi" w:cstheme="minorHAnsi"/>
                <w:color w:val="000000" w:themeColor="text1"/>
                <w:sz w:val="18"/>
                <w:szCs w:val="18"/>
              </w:rPr>
              <w:t>well structured</w:t>
            </w:r>
            <w:proofErr w:type="spellEnd"/>
            <w:r>
              <w:rPr>
                <w:rFonts w:asciiTheme="minorHAnsi" w:hAnsiTheme="minorHAnsi" w:cstheme="minorHAnsi"/>
                <w:color w:val="000000" w:themeColor="text1"/>
                <w:sz w:val="18"/>
                <w:szCs w:val="18"/>
              </w:rPr>
              <w:t xml:space="preserve"> to be achievable and appropriate for the size of the project.</w:t>
            </w:r>
          </w:p>
        </w:tc>
        <w:tc>
          <w:tcPr>
            <w:tcW w:w="1709" w:type="dxa"/>
          </w:tcPr>
          <w:p w14:paraId="699EC6B4" w14:textId="4E931AA4" w:rsidR="0072529D" w:rsidRPr="0072529D" w:rsidRDefault="00647999" w:rsidP="005C4E89">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A clear set of goals that may lack some coherency perhaps due to a lack of confidence in the project or discipline it is situated in.</w:t>
            </w:r>
          </w:p>
        </w:tc>
        <w:tc>
          <w:tcPr>
            <w:tcW w:w="1709" w:type="dxa"/>
          </w:tcPr>
          <w:p w14:paraId="0B39D4F0" w14:textId="31862E08" w:rsidR="0072529D" w:rsidRPr="0072529D" w:rsidRDefault="00647999" w:rsidP="005C4E89">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A set of goals that give direction to the project but perhaps lack a clear vision and understanding of the subject.</w:t>
            </w:r>
          </w:p>
        </w:tc>
        <w:tc>
          <w:tcPr>
            <w:tcW w:w="1420" w:type="dxa"/>
          </w:tcPr>
          <w:p w14:paraId="44AAC418" w14:textId="47AB451B" w:rsidR="0072529D" w:rsidRPr="0072529D" w:rsidRDefault="00647999" w:rsidP="005C4E89">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No clear aims are </w:t>
            </w:r>
            <w:r w:rsidR="009D6C90">
              <w:rPr>
                <w:rFonts w:asciiTheme="minorHAnsi" w:hAnsiTheme="minorHAnsi" w:cstheme="minorHAnsi"/>
                <w:color w:val="000000" w:themeColor="text1"/>
                <w:sz w:val="18"/>
                <w:szCs w:val="18"/>
              </w:rPr>
              <w:t>presented,</w:t>
            </w:r>
            <w:r>
              <w:rPr>
                <w:rFonts w:asciiTheme="minorHAnsi" w:hAnsiTheme="minorHAnsi" w:cstheme="minorHAnsi"/>
                <w:color w:val="000000" w:themeColor="text1"/>
                <w:sz w:val="18"/>
                <w:szCs w:val="18"/>
              </w:rPr>
              <w:t xml:space="preserve"> and the project does not have a clear direction.</w:t>
            </w:r>
          </w:p>
        </w:tc>
        <w:tc>
          <w:tcPr>
            <w:tcW w:w="1690" w:type="dxa"/>
          </w:tcPr>
          <w:p w14:paraId="184B7F15" w14:textId="0A68DDF5" w:rsidR="0072529D" w:rsidRPr="0072529D" w:rsidRDefault="00647999" w:rsidP="005C4E89">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No clear aims are </w:t>
            </w:r>
            <w:r w:rsidR="009D6C90">
              <w:rPr>
                <w:rFonts w:asciiTheme="minorHAnsi" w:hAnsiTheme="minorHAnsi" w:cstheme="minorHAnsi"/>
                <w:color w:val="000000" w:themeColor="text1"/>
                <w:sz w:val="18"/>
                <w:szCs w:val="18"/>
              </w:rPr>
              <w:t>presented,</w:t>
            </w:r>
            <w:r>
              <w:rPr>
                <w:rFonts w:asciiTheme="minorHAnsi" w:hAnsiTheme="minorHAnsi" w:cstheme="minorHAnsi"/>
                <w:color w:val="000000" w:themeColor="text1"/>
                <w:sz w:val="18"/>
                <w:szCs w:val="18"/>
              </w:rPr>
              <w:t xml:space="preserve"> and the project does not have a clear direction.</w:t>
            </w:r>
          </w:p>
          <w:p w14:paraId="23570EEA" w14:textId="77777777" w:rsidR="0072529D" w:rsidRPr="0072529D" w:rsidRDefault="0072529D" w:rsidP="005C4E89">
            <w:pPr>
              <w:jc w:val="center"/>
              <w:rPr>
                <w:rFonts w:asciiTheme="minorHAnsi" w:hAnsiTheme="minorHAnsi" w:cstheme="minorHAnsi"/>
                <w:sz w:val="18"/>
                <w:szCs w:val="18"/>
              </w:rPr>
            </w:pPr>
          </w:p>
        </w:tc>
        <w:tc>
          <w:tcPr>
            <w:tcW w:w="2402" w:type="dxa"/>
          </w:tcPr>
          <w:p w14:paraId="5DE3E905" w14:textId="77777777" w:rsidR="0072529D" w:rsidRPr="0072529D" w:rsidRDefault="0072529D" w:rsidP="005C4E89">
            <w:pPr>
              <w:rPr>
                <w:rFonts w:asciiTheme="minorHAnsi" w:hAnsiTheme="minorHAnsi" w:cstheme="minorHAnsi"/>
                <w:color w:val="000000" w:themeColor="text1"/>
                <w:sz w:val="18"/>
                <w:szCs w:val="18"/>
              </w:rPr>
            </w:pPr>
          </w:p>
        </w:tc>
      </w:tr>
      <w:tr w:rsidR="00344396" w:rsidRPr="0072529D" w14:paraId="75B9D230" w14:textId="77777777" w:rsidTr="005C4E89">
        <w:tc>
          <w:tcPr>
            <w:tcW w:w="1696" w:type="dxa"/>
            <w:vAlign w:val="center"/>
          </w:tcPr>
          <w:p w14:paraId="45E8E306" w14:textId="68EFEE8E" w:rsidR="007B49D7" w:rsidRPr="0072529D" w:rsidRDefault="007B49D7" w:rsidP="007B49D7">
            <w:pPr>
              <w:rPr>
                <w:rFonts w:asciiTheme="minorHAnsi" w:hAnsiTheme="minorHAnsi" w:cstheme="minorHAnsi"/>
                <w:b/>
                <w:bCs/>
                <w:color w:val="000000" w:themeColor="text1"/>
                <w:sz w:val="18"/>
                <w:szCs w:val="18"/>
              </w:rPr>
            </w:pPr>
            <w:r>
              <w:rPr>
                <w:rFonts w:asciiTheme="minorHAnsi" w:eastAsia="Times New Roman" w:hAnsiTheme="minorHAnsi" w:cstheme="minorHAnsi"/>
                <w:bCs/>
                <w:color w:val="000000"/>
                <w:lang w:eastAsia="en-GB"/>
              </w:rPr>
              <w:t>Design / Methodology</w:t>
            </w:r>
          </w:p>
        </w:tc>
        <w:tc>
          <w:tcPr>
            <w:tcW w:w="1701" w:type="dxa"/>
          </w:tcPr>
          <w:p w14:paraId="125A275D" w14:textId="77DBA686"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 design practices and or methods applied are of the highest level of rigour and would be appropriate for work that might be submitted for peer review typically with little to critique.</w:t>
            </w:r>
          </w:p>
        </w:tc>
        <w:tc>
          <w:tcPr>
            <w:tcW w:w="1613" w:type="dxa"/>
          </w:tcPr>
          <w:p w14:paraId="27A4C785" w14:textId="13B8073E"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 design and methodology employs best practices and clearly shows awareness of robust scientific method and design theory. There is a clear relationship between re</w:t>
            </w:r>
            <w:r w:rsidR="00543707">
              <w:rPr>
                <w:rFonts w:asciiTheme="minorHAnsi" w:hAnsiTheme="minorHAnsi" w:cstheme="minorHAnsi"/>
                <w:color w:val="000000" w:themeColor="text1"/>
                <w:sz w:val="18"/>
                <w:szCs w:val="18"/>
              </w:rPr>
              <w:t>se</w:t>
            </w:r>
            <w:r>
              <w:rPr>
                <w:rFonts w:asciiTheme="minorHAnsi" w:hAnsiTheme="minorHAnsi" w:cstheme="minorHAnsi"/>
                <w:color w:val="000000" w:themeColor="text1"/>
                <w:sz w:val="18"/>
                <w:szCs w:val="18"/>
              </w:rPr>
              <w:t>arch and the design process.</w:t>
            </w:r>
          </w:p>
        </w:tc>
        <w:tc>
          <w:tcPr>
            <w:tcW w:w="1506" w:type="dxa"/>
          </w:tcPr>
          <w:p w14:paraId="7786FDA6" w14:textId="14143821"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The design and/or methodology is well considered and utilises related literature to select appropriate approaches. There </w:t>
            </w:r>
            <w:proofErr w:type="spellStart"/>
            <w:r>
              <w:rPr>
                <w:rFonts w:asciiTheme="minorHAnsi" w:hAnsiTheme="minorHAnsi" w:cstheme="minorHAnsi"/>
                <w:color w:val="000000" w:themeColor="text1"/>
                <w:sz w:val="18"/>
                <w:szCs w:val="18"/>
              </w:rPr>
              <w:t>my</w:t>
            </w:r>
            <w:proofErr w:type="spellEnd"/>
            <w:r>
              <w:rPr>
                <w:rFonts w:asciiTheme="minorHAnsi" w:hAnsiTheme="minorHAnsi" w:cstheme="minorHAnsi"/>
                <w:color w:val="000000" w:themeColor="text1"/>
                <w:sz w:val="18"/>
                <w:szCs w:val="18"/>
              </w:rPr>
              <w:t xml:space="preserve"> be some shortcomings but the design and methods are generally good.</w:t>
            </w:r>
          </w:p>
        </w:tc>
        <w:tc>
          <w:tcPr>
            <w:tcW w:w="1709" w:type="dxa"/>
          </w:tcPr>
          <w:p w14:paraId="10BDBC53" w14:textId="653EA1F1"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The design and/or methodology </w:t>
            </w:r>
            <w:r>
              <w:rPr>
                <w:rFonts w:asciiTheme="minorHAnsi" w:hAnsiTheme="minorHAnsi" w:cstheme="minorHAnsi"/>
                <w:color w:val="000000" w:themeColor="text1"/>
                <w:sz w:val="18"/>
                <w:szCs w:val="18"/>
              </w:rPr>
              <w:t>may be generic but is mostly appropriate and aids in the realisation of the project</w:t>
            </w:r>
            <w:r>
              <w:rPr>
                <w:rFonts w:asciiTheme="minorHAnsi" w:hAnsiTheme="minorHAnsi" w:cstheme="minorHAnsi"/>
                <w:color w:val="000000" w:themeColor="text1"/>
                <w:sz w:val="18"/>
                <w:szCs w:val="18"/>
              </w:rPr>
              <w:t xml:space="preserve">. There </w:t>
            </w:r>
            <w:r>
              <w:rPr>
                <w:rFonts w:asciiTheme="minorHAnsi" w:hAnsiTheme="minorHAnsi" w:cstheme="minorHAnsi"/>
                <w:color w:val="000000" w:themeColor="text1"/>
                <w:sz w:val="18"/>
                <w:szCs w:val="18"/>
              </w:rPr>
              <w:t>may be some approaches that would have been a better fit and were not used but overall it allows for a reasonable approach.</w:t>
            </w:r>
          </w:p>
        </w:tc>
        <w:tc>
          <w:tcPr>
            <w:tcW w:w="1709" w:type="dxa"/>
          </w:tcPr>
          <w:p w14:paraId="59EE68BC" w14:textId="60F34C05"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 design and/or methods lack intention and there is not a strong coherence to choices. The project does develop to some form of solution but not using much rigor or intentional planning and structure.</w:t>
            </w:r>
          </w:p>
        </w:tc>
        <w:tc>
          <w:tcPr>
            <w:tcW w:w="1420" w:type="dxa"/>
          </w:tcPr>
          <w:p w14:paraId="2A34D10F" w14:textId="7445501D"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There is a distinct lack of planning and intention in the process to realise the project.</w:t>
            </w:r>
          </w:p>
        </w:tc>
        <w:tc>
          <w:tcPr>
            <w:tcW w:w="1690" w:type="dxa"/>
          </w:tcPr>
          <w:p w14:paraId="47450158" w14:textId="6C521E18"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There is a distinct lack of planning and intention in the process to realise the project.</w:t>
            </w:r>
          </w:p>
        </w:tc>
        <w:tc>
          <w:tcPr>
            <w:tcW w:w="2402" w:type="dxa"/>
          </w:tcPr>
          <w:p w14:paraId="3D515F17" w14:textId="77777777" w:rsidR="007B49D7" w:rsidRPr="0072529D" w:rsidRDefault="007B49D7" w:rsidP="007B49D7">
            <w:pPr>
              <w:rPr>
                <w:rFonts w:asciiTheme="minorHAnsi" w:hAnsiTheme="minorHAnsi" w:cstheme="minorHAnsi"/>
                <w:color w:val="000000" w:themeColor="text1"/>
                <w:sz w:val="18"/>
                <w:szCs w:val="18"/>
              </w:rPr>
            </w:pPr>
          </w:p>
        </w:tc>
      </w:tr>
      <w:tr w:rsidR="007B49D7" w:rsidRPr="0072529D" w14:paraId="5063146C" w14:textId="77777777" w:rsidTr="005C4E89">
        <w:tc>
          <w:tcPr>
            <w:tcW w:w="1696" w:type="dxa"/>
            <w:vAlign w:val="center"/>
          </w:tcPr>
          <w:p w14:paraId="75CE054D" w14:textId="1399E718" w:rsidR="007B49D7" w:rsidRPr="0072529D" w:rsidRDefault="007B49D7" w:rsidP="007B49D7">
            <w:pPr>
              <w:rPr>
                <w:rFonts w:asciiTheme="minorHAnsi" w:eastAsia="Times New Roman" w:hAnsiTheme="minorHAnsi" w:cstheme="minorHAnsi"/>
                <w:bCs/>
                <w:color w:val="000000"/>
                <w:lang w:eastAsia="en-GB"/>
              </w:rPr>
            </w:pPr>
            <w:r w:rsidRPr="0072529D">
              <w:rPr>
                <w:rFonts w:asciiTheme="minorHAnsi" w:hAnsiTheme="minorHAnsi" w:cstheme="minorHAnsi"/>
                <w:lang w:val="en-US" w:eastAsia="en-GB"/>
              </w:rPr>
              <w:t>Development, Implementation and Testing / Results and Analysis</w:t>
            </w:r>
          </w:p>
        </w:tc>
        <w:tc>
          <w:tcPr>
            <w:tcW w:w="1701" w:type="dxa"/>
          </w:tcPr>
          <w:p w14:paraId="7BAE58B3" w14:textId="5F0B7CFA" w:rsidR="007B49D7" w:rsidRPr="0072529D" w:rsidRDefault="0054370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The project has been realised with the utmost attention to detail. The project is deployed or is publication ready and could immediately be </w:t>
            </w:r>
            <w:r>
              <w:rPr>
                <w:rFonts w:asciiTheme="minorHAnsi" w:hAnsiTheme="minorHAnsi" w:cstheme="minorHAnsi"/>
                <w:color w:val="000000" w:themeColor="text1"/>
                <w:sz w:val="18"/>
                <w:szCs w:val="18"/>
              </w:rPr>
              <w:lastRenderedPageBreak/>
              <w:t>used for its intended purpose with the full lifecycle realised from deployment to maintenance.</w:t>
            </w:r>
          </w:p>
        </w:tc>
        <w:tc>
          <w:tcPr>
            <w:tcW w:w="1613" w:type="dxa"/>
          </w:tcPr>
          <w:p w14:paraId="6A8DC349" w14:textId="66FA8588" w:rsidR="007B49D7" w:rsidRPr="0072529D" w:rsidRDefault="0054370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lastRenderedPageBreak/>
              <w:t xml:space="preserve">The project is approaching production ready of publication quality. The project is fully realised and there are very few barriers toward deploying to </w:t>
            </w:r>
            <w:r>
              <w:rPr>
                <w:rFonts w:asciiTheme="minorHAnsi" w:hAnsiTheme="minorHAnsi" w:cstheme="minorHAnsi"/>
                <w:color w:val="000000" w:themeColor="text1"/>
                <w:sz w:val="18"/>
                <w:szCs w:val="18"/>
              </w:rPr>
              <w:lastRenderedPageBreak/>
              <w:t>something like an app store of submitting to a conference/journal. The project has been thoroughly realised.</w:t>
            </w:r>
          </w:p>
        </w:tc>
        <w:tc>
          <w:tcPr>
            <w:tcW w:w="1506" w:type="dxa"/>
          </w:tcPr>
          <w:p w14:paraId="5B89B5E3" w14:textId="7F2A074D" w:rsidR="007B49D7" w:rsidRPr="0072529D" w:rsidRDefault="0054370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lastRenderedPageBreak/>
              <w:t>A well rounded realisation of the idea</w:t>
            </w:r>
            <w:r w:rsidR="004A016E">
              <w:rPr>
                <w:rFonts w:asciiTheme="minorHAnsi" w:hAnsiTheme="minorHAnsi" w:cstheme="minorHAnsi"/>
                <w:color w:val="000000" w:themeColor="text1"/>
                <w:sz w:val="18"/>
                <w:szCs w:val="18"/>
              </w:rPr>
              <w:t xml:space="preserve"> with a working system that is </w:t>
            </w:r>
            <w:r w:rsidR="00D87C48">
              <w:rPr>
                <w:rFonts w:asciiTheme="minorHAnsi" w:hAnsiTheme="minorHAnsi" w:cstheme="minorHAnsi"/>
                <w:color w:val="000000" w:themeColor="text1"/>
                <w:sz w:val="18"/>
                <w:szCs w:val="18"/>
              </w:rPr>
              <w:t xml:space="preserve">robust and can stand up to reasonable demonstration. There may be </w:t>
            </w:r>
            <w:r w:rsidR="00D87C48">
              <w:rPr>
                <w:rFonts w:asciiTheme="minorHAnsi" w:hAnsiTheme="minorHAnsi" w:cstheme="minorHAnsi"/>
                <w:color w:val="000000" w:themeColor="text1"/>
                <w:sz w:val="18"/>
                <w:szCs w:val="18"/>
              </w:rPr>
              <w:lastRenderedPageBreak/>
              <w:t>some areas that would need more attention before it is publication ready but there is a strong core.</w:t>
            </w:r>
          </w:p>
        </w:tc>
        <w:tc>
          <w:tcPr>
            <w:tcW w:w="1709" w:type="dxa"/>
          </w:tcPr>
          <w:p w14:paraId="4D13B4A8" w14:textId="5AF6D7CA" w:rsidR="007B49D7" w:rsidRPr="0072529D" w:rsidRDefault="00344396"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lastRenderedPageBreak/>
              <w:t xml:space="preserve">The projects foundations have been realised though it may have some areas significantly less refined than others. Overall a reasonable attempt </w:t>
            </w:r>
            <w:r>
              <w:rPr>
                <w:rFonts w:asciiTheme="minorHAnsi" w:hAnsiTheme="minorHAnsi" w:cstheme="minorHAnsi"/>
                <w:color w:val="000000" w:themeColor="text1"/>
                <w:sz w:val="18"/>
                <w:szCs w:val="18"/>
              </w:rPr>
              <w:lastRenderedPageBreak/>
              <w:t>at what be a first inde</w:t>
            </w:r>
            <w:r w:rsidR="008D0196">
              <w:rPr>
                <w:rFonts w:asciiTheme="minorHAnsi" w:hAnsiTheme="minorHAnsi" w:cstheme="minorHAnsi"/>
                <w:color w:val="000000" w:themeColor="text1"/>
                <w:sz w:val="18"/>
                <w:szCs w:val="18"/>
              </w:rPr>
              <w:t>pe</w:t>
            </w:r>
            <w:r>
              <w:rPr>
                <w:rFonts w:asciiTheme="minorHAnsi" w:hAnsiTheme="minorHAnsi" w:cstheme="minorHAnsi"/>
                <w:color w:val="000000" w:themeColor="text1"/>
                <w:sz w:val="18"/>
                <w:szCs w:val="18"/>
              </w:rPr>
              <w:t>ndently driven project,</w:t>
            </w:r>
          </w:p>
        </w:tc>
        <w:tc>
          <w:tcPr>
            <w:tcW w:w="1709" w:type="dxa"/>
          </w:tcPr>
          <w:p w14:paraId="08068027" w14:textId="060BA398" w:rsidR="007B49D7" w:rsidRPr="0072529D" w:rsidRDefault="00344396"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lastRenderedPageBreak/>
              <w:t xml:space="preserve">The project leaves a lot to be desired but demonstrates a genuine attempt at the projects implementation. While the project may lack, they have developed </w:t>
            </w:r>
            <w:r>
              <w:rPr>
                <w:rFonts w:asciiTheme="minorHAnsi" w:hAnsiTheme="minorHAnsi" w:cstheme="minorHAnsi"/>
                <w:color w:val="000000" w:themeColor="text1"/>
                <w:sz w:val="18"/>
                <w:szCs w:val="18"/>
              </w:rPr>
              <w:lastRenderedPageBreak/>
              <w:t>independent project skills through the attempt.</w:t>
            </w:r>
          </w:p>
        </w:tc>
        <w:tc>
          <w:tcPr>
            <w:tcW w:w="1420" w:type="dxa"/>
          </w:tcPr>
          <w:p w14:paraId="7C6F19F4" w14:textId="1072BD8B" w:rsidR="007B49D7" w:rsidRPr="0072529D" w:rsidRDefault="00344396"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lastRenderedPageBreak/>
              <w:t>The implementation fails to display an attempt at what was set out throughout the rest of the report.</w:t>
            </w:r>
          </w:p>
        </w:tc>
        <w:tc>
          <w:tcPr>
            <w:tcW w:w="1690" w:type="dxa"/>
          </w:tcPr>
          <w:p w14:paraId="4D4391E9" w14:textId="13572EA4" w:rsidR="007B49D7" w:rsidRPr="0072529D" w:rsidRDefault="00344396"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 implementation fails to display an attempt at what was set out throughout the rest of the report.</w:t>
            </w:r>
          </w:p>
        </w:tc>
        <w:tc>
          <w:tcPr>
            <w:tcW w:w="2402" w:type="dxa"/>
          </w:tcPr>
          <w:p w14:paraId="3441839E" w14:textId="77777777" w:rsidR="007B49D7" w:rsidRPr="0072529D" w:rsidRDefault="007B49D7" w:rsidP="007B49D7">
            <w:pPr>
              <w:rPr>
                <w:rFonts w:asciiTheme="minorHAnsi" w:hAnsiTheme="minorHAnsi" w:cstheme="minorHAnsi"/>
                <w:color w:val="000000" w:themeColor="text1"/>
                <w:sz w:val="18"/>
                <w:szCs w:val="18"/>
              </w:rPr>
            </w:pPr>
          </w:p>
        </w:tc>
      </w:tr>
      <w:tr w:rsidR="007B49D7" w:rsidRPr="0072529D" w14:paraId="6FEF507F" w14:textId="77777777" w:rsidTr="005C4E89">
        <w:tc>
          <w:tcPr>
            <w:tcW w:w="1696" w:type="dxa"/>
            <w:vAlign w:val="center"/>
          </w:tcPr>
          <w:p w14:paraId="2E6B101D" w14:textId="62BDAD5F" w:rsidR="007B49D7" w:rsidRPr="0072529D" w:rsidRDefault="007B49D7" w:rsidP="007B49D7">
            <w:pPr>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Project Evaluation</w:t>
            </w:r>
          </w:p>
        </w:tc>
        <w:tc>
          <w:tcPr>
            <w:tcW w:w="1701" w:type="dxa"/>
          </w:tcPr>
          <w:p w14:paraId="5C55F9AE" w14:textId="1FBEC9EA"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Beyond the typical evaluation strategies this tier should also incorporate advanced evaluation distributed throughout the project. It should demonstrate a </w:t>
            </w:r>
            <w:hyperlink r:id="rId21" w:history="1">
              <w:r w:rsidRPr="00D56F7D">
                <w:rPr>
                  <w:rStyle w:val="Hyperlink"/>
                  <w:rFonts w:asciiTheme="minorHAnsi" w:hAnsiTheme="minorHAnsi" w:cstheme="minorHAnsi"/>
                  <w:sz w:val="18"/>
                  <w:szCs w:val="18"/>
                </w:rPr>
                <w:t>reflexive practice</w:t>
              </w:r>
            </w:hyperlink>
            <w:r>
              <w:rPr>
                <w:rFonts w:asciiTheme="minorHAnsi" w:hAnsiTheme="minorHAnsi" w:cstheme="minorHAnsi"/>
                <w:color w:val="000000" w:themeColor="text1"/>
                <w:sz w:val="18"/>
                <w:szCs w:val="18"/>
              </w:rPr>
              <w:t xml:space="preserve"> that continuously integrates reflection and iterates on it to improve the project as it develops. This should be evidence through their writing.</w:t>
            </w:r>
          </w:p>
        </w:tc>
        <w:tc>
          <w:tcPr>
            <w:tcW w:w="1613" w:type="dxa"/>
          </w:tcPr>
          <w:p w14:paraId="69587D8C" w14:textId="222F12AA"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 work is evaluated using deep technical introspection, analysis methods that represent the state of the art in the given field. This may be through well integrated tests or using an appropriate statistical method. Students should also critically reflect on their own role in a meaningful, no superficial way.</w:t>
            </w:r>
          </w:p>
        </w:tc>
        <w:tc>
          <w:tcPr>
            <w:tcW w:w="1506" w:type="dxa"/>
          </w:tcPr>
          <w:p w14:paraId="02D54EF0" w14:textId="40859BB6"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 student has used appropriate methods to test and analyse their work and present a useful description and discussion of these observations, evaluating the successes and weaknesses for the project. This should focus on the project and not external factors.</w:t>
            </w:r>
          </w:p>
        </w:tc>
        <w:tc>
          <w:tcPr>
            <w:tcW w:w="1709" w:type="dxa"/>
          </w:tcPr>
          <w:p w14:paraId="4C41EFF4" w14:textId="613DD3A7"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 student is able to evaluate the projects strengths and weaknesses. Often this may focus on shortcomings due to external factors. Evaluation may lean more heavily on empirical observation of the systems and lack more methodical approaches.</w:t>
            </w:r>
          </w:p>
        </w:tc>
        <w:tc>
          <w:tcPr>
            <w:tcW w:w="1709" w:type="dxa"/>
          </w:tcPr>
          <w:p w14:paraId="189F4846" w14:textId="6B1E67B7"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 student examines the project likely framed around external influences. There is some commentary on the system but this may be fairly superficial.</w:t>
            </w:r>
          </w:p>
        </w:tc>
        <w:tc>
          <w:tcPr>
            <w:tcW w:w="1420" w:type="dxa"/>
          </w:tcPr>
          <w:p w14:paraId="31A46DBD" w14:textId="5D180F3D"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There is little to no evaluation of the project beyond maybe superficial and generic statements.</w:t>
            </w:r>
          </w:p>
        </w:tc>
        <w:tc>
          <w:tcPr>
            <w:tcW w:w="1690" w:type="dxa"/>
          </w:tcPr>
          <w:p w14:paraId="0C12AA01" w14:textId="472CF57B"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There is little to no evaluation of the project beyond maybe superficial and generic statements.</w:t>
            </w:r>
          </w:p>
        </w:tc>
        <w:tc>
          <w:tcPr>
            <w:tcW w:w="2402" w:type="dxa"/>
          </w:tcPr>
          <w:p w14:paraId="4310A0A2" w14:textId="77777777" w:rsidR="007B49D7" w:rsidRPr="0072529D" w:rsidRDefault="007B49D7" w:rsidP="007B49D7">
            <w:pPr>
              <w:rPr>
                <w:rFonts w:asciiTheme="minorHAnsi" w:hAnsiTheme="minorHAnsi" w:cstheme="minorHAnsi"/>
                <w:color w:val="000000" w:themeColor="text1"/>
                <w:sz w:val="18"/>
                <w:szCs w:val="18"/>
              </w:rPr>
            </w:pPr>
          </w:p>
        </w:tc>
      </w:tr>
      <w:tr w:rsidR="007B49D7" w:rsidRPr="0072529D" w14:paraId="1C58CD66" w14:textId="77777777" w:rsidTr="005C4E89">
        <w:tc>
          <w:tcPr>
            <w:tcW w:w="1696" w:type="dxa"/>
            <w:vAlign w:val="center"/>
          </w:tcPr>
          <w:p w14:paraId="37F41887" w14:textId="44F72380" w:rsidR="007B49D7" w:rsidRPr="0072529D" w:rsidRDefault="007B49D7" w:rsidP="007B49D7">
            <w:pPr>
              <w:rPr>
                <w:rFonts w:asciiTheme="minorHAnsi" w:eastAsia="Times New Roman" w:hAnsiTheme="minorHAnsi" w:cstheme="minorHAnsi"/>
                <w:bCs/>
                <w:color w:val="000000"/>
                <w:lang w:eastAsia="en-GB"/>
              </w:rPr>
            </w:pPr>
            <w:r w:rsidRPr="0072529D">
              <w:rPr>
                <w:rFonts w:asciiTheme="minorHAnsi" w:eastAsia="Times New Roman" w:hAnsiTheme="minorHAnsi" w:cstheme="minorHAnsi"/>
                <w:bCs/>
                <w:color w:val="000000"/>
                <w:lang w:eastAsia="en-GB"/>
              </w:rPr>
              <w:t>Report Quality</w:t>
            </w:r>
          </w:p>
        </w:tc>
        <w:tc>
          <w:tcPr>
            <w:tcW w:w="1701" w:type="dxa"/>
          </w:tcPr>
          <w:p w14:paraId="2A5DD26E" w14:textId="5ED863D3"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 xml:space="preserve">Flawless report quality that is ready for publication and considers factors such as accessibility and longevity in its presentation. It may for example use colour blind friendly graphs and/or DOI and appropriate repositories like </w:t>
            </w:r>
            <w:proofErr w:type="spellStart"/>
            <w:r>
              <w:rPr>
                <w:rFonts w:asciiTheme="minorHAnsi" w:hAnsiTheme="minorHAnsi" w:cstheme="minorHAnsi"/>
                <w:color w:val="000000" w:themeColor="text1"/>
                <w:sz w:val="18"/>
                <w:szCs w:val="18"/>
              </w:rPr>
              <w:lastRenderedPageBreak/>
              <w:t>zenodo</w:t>
            </w:r>
            <w:proofErr w:type="spellEnd"/>
            <w:r>
              <w:rPr>
                <w:rFonts w:asciiTheme="minorHAnsi" w:hAnsiTheme="minorHAnsi" w:cstheme="minorHAnsi"/>
                <w:color w:val="000000" w:themeColor="text1"/>
                <w:sz w:val="18"/>
                <w:szCs w:val="18"/>
              </w:rPr>
              <w:t xml:space="preserve"> for storing resources.</w:t>
            </w:r>
          </w:p>
        </w:tc>
        <w:tc>
          <w:tcPr>
            <w:tcW w:w="1613" w:type="dxa"/>
          </w:tcPr>
          <w:p w14:paraId="6C5E8233" w14:textId="6FC3FB5D"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lastRenderedPageBreak/>
              <w:t xml:space="preserve">A exceptional attention to detail and very well presented report. Citations and references are well formed and in the correct format with all the information to find sources provided. Their writing is concise and engaging and ideas and </w:t>
            </w:r>
            <w:r>
              <w:rPr>
                <w:rFonts w:asciiTheme="minorHAnsi" w:hAnsiTheme="minorHAnsi" w:cstheme="minorHAnsi"/>
                <w:color w:val="000000" w:themeColor="text1"/>
                <w:sz w:val="18"/>
                <w:szCs w:val="18"/>
              </w:rPr>
              <w:lastRenderedPageBreak/>
              <w:t>communicated well supported by other media such as excellent custom diagrams.</w:t>
            </w:r>
          </w:p>
        </w:tc>
        <w:tc>
          <w:tcPr>
            <w:tcW w:w="1506" w:type="dxa"/>
          </w:tcPr>
          <w:p w14:paraId="00B5E03B" w14:textId="15AF1629"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lastRenderedPageBreak/>
              <w:t>A very good report with correctly used references and citations, good use of diagrams and generally communicating ideas clearly.</w:t>
            </w:r>
          </w:p>
        </w:tc>
        <w:tc>
          <w:tcPr>
            <w:tcW w:w="1709" w:type="dxa"/>
          </w:tcPr>
          <w:p w14:paraId="5C67FB18" w14:textId="204C299D"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Some issues may be present such as in grammar and spelling but overall ideas are well communicated and graphs and diagrams are used to assist communicate these ideas.</w:t>
            </w:r>
          </w:p>
        </w:tc>
        <w:tc>
          <w:tcPr>
            <w:tcW w:w="1709" w:type="dxa"/>
          </w:tcPr>
          <w:p w14:paraId="1C18A263" w14:textId="4B786698"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Ideas are communicated however there is a lot of room to improve the report by following the report writing guidance.</w:t>
            </w:r>
          </w:p>
        </w:tc>
        <w:tc>
          <w:tcPr>
            <w:tcW w:w="1420" w:type="dxa"/>
          </w:tcPr>
          <w:p w14:paraId="781A66A9" w14:textId="7E356B78"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A very poorly presented piece of work which demonstrates little to no effort.</w:t>
            </w:r>
          </w:p>
        </w:tc>
        <w:tc>
          <w:tcPr>
            <w:tcW w:w="1690" w:type="dxa"/>
          </w:tcPr>
          <w:p w14:paraId="27E1522A" w14:textId="7743B9B6" w:rsidR="007B49D7" w:rsidRPr="0072529D" w:rsidRDefault="007B49D7" w:rsidP="007B49D7">
            <w:pPr>
              <w:rPr>
                <w:rFonts w:asciiTheme="minorHAnsi" w:hAnsiTheme="minorHAnsi" w:cstheme="minorHAnsi"/>
                <w:color w:val="000000" w:themeColor="text1"/>
                <w:sz w:val="18"/>
                <w:szCs w:val="18"/>
              </w:rPr>
            </w:pPr>
            <w:r>
              <w:rPr>
                <w:rFonts w:asciiTheme="minorHAnsi" w:hAnsiTheme="minorHAnsi" w:cstheme="minorHAnsi"/>
                <w:color w:val="000000" w:themeColor="text1"/>
                <w:sz w:val="18"/>
                <w:szCs w:val="18"/>
              </w:rPr>
              <w:t>A very poorly presented piece of work which demonstrates little to no effort.</w:t>
            </w:r>
          </w:p>
        </w:tc>
        <w:tc>
          <w:tcPr>
            <w:tcW w:w="2402" w:type="dxa"/>
          </w:tcPr>
          <w:p w14:paraId="0A19D6F9" w14:textId="77777777" w:rsidR="007B49D7" w:rsidRPr="0072529D" w:rsidRDefault="007B49D7" w:rsidP="007B49D7">
            <w:pPr>
              <w:rPr>
                <w:rFonts w:asciiTheme="minorHAnsi" w:hAnsiTheme="minorHAnsi" w:cstheme="minorHAnsi"/>
                <w:color w:val="000000" w:themeColor="text1"/>
                <w:sz w:val="18"/>
                <w:szCs w:val="18"/>
              </w:rPr>
            </w:pPr>
          </w:p>
        </w:tc>
      </w:tr>
    </w:tbl>
    <w:p w14:paraId="1165EEA4" w14:textId="77777777" w:rsidR="001F646A" w:rsidRPr="0072529D" w:rsidRDefault="001F646A" w:rsidP="0072529D">
      <w:pPr>
        <w:rPr>
          <w:rFonts w:asciiTheme="minorHAnsi" w:hAnsiTheme="minorHAnsi" w:cstheme="minorHAnsi"/>
          <w:sz w:val="24"/>
          <w:szCs w:val="24"/>
        </w:rPr>
      </w:pPr>
    </w:p>
    <w:p w14:paraId="1338B7DC" w14:textId="77777777" w:rsidR="0072529D" w:rsidRPr="0072529D" w:rsidRDefault="0072529D">
      <w:pPr>
        <w:rPr>
          <w:rFonts w:asciiTheme="minorHAnsi" w:hAnsiTheme="minorHAnsi" w:cstheme="minorHAnsi"/>
          <w:sz w:val="24"/>
          <w:szCs w:val="24"/>
        </w:rPr>
      </w:pPr>
    </w:p>
    <w:sectPr w:rsidR="0072529D" w:rsidRPr="0072529D" w:rsidSect="0072529D">
      <w:headerReference w:type="default" r:id="rId22"/>
      <w:pgSz w:w="16838" w:h="11906" w:orient="landscape"/>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151D4D" w14:textId="77777777" w:rsidR="00C268F2" w:rsidRDefault="00C268F2" w:rsidP="00B21C12">
      <w:r>
        <w:separator/>
      </w:r>
    </w:p>
    <w:p w14:paraId="7A11D7E7" w14:textId="77777777" w:rsidR="00C268F2" w:rsidRDefault="00C268F2" w:rsidP="00B21C12"/>
  </w:endnote>
  <w:endnote w:type="continuationSeparator" w:id="0">
    <w:p w14:paraId="7A2FA4C3" w14:textId="77777777" w:rsidR="00C268F2" w:rsidRDefault="00C268F2" w:rsidP="00B21C12">
      <w:r>
        <w:continuationSeparator/>
      </w:r>
    </w:p>
    <w:p w14:paraId="10D0D2F7" w14:textId="77777777" w:rsidR="00C268F2" w:rsidRDefault="00C268F2" w:rsidP="00B21C12"/>
  </w:endnote>
  <w:endnote w:type="continuationNotice" w:id="1">
    <w:p w14:paraId="6B1656DF" w14:textId="77777777" w:rsidR="00C268F2" w:rsidRDefault="00C268F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6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01AC6C" w14:textId="77777777" w:rsidR="001F7074" w:rsidRPr="00730FE4" w:rsidRDefault="001F7074">
    <w:pPr>
      <w:pStyle w:val="Footer"/>
      <w:rPr>
        <w:sz w:val="18"/>
        <w:szCs w:val="18"/>
      </w:rPr>
    </w:pPr>
    <w:r w:rsidRPr="00730FE4">
      <w:rPr>
        <w:sz w:val="18"/>
        <w:szCs w:val="18"/>
      </w:rPr>
      <w:t xml:space="preserve">Page </w:t>
    </w:r>
    <w:r w:rsidRPr="00730FE4">
      <w:rPr>
        <w:sz w:val="18"/>
        <w:szCs w:val="18"/>
      </w:rPr>
      <w:fldChar w:fldCharType="begin"/>
    </w:r>
    <w:r w:rsidRPr="00730FE4">
      <w:rPr>
        <w:sz w:val="18"/>
        <w:szCs w:val="18"/>
      </w:rPr>
      <w:instrText xml:space="preserve"> PAGE   \* MERGEFORMAT </w:instrText>
    </w:r>
    <w:r w:rsidRPr="00730FE4">
      <w:rPr>
        <w:sz w:val="18"/>
        <w:szCs w:val="18"/>
      </w:rPr>
      <w:fldChar w:fldCharType="separate"/>
    </w:r>
    <w:r w:rsidRPr="00730FE4">
      <w:rPr>
        <w:noProof/>
        <w:sz w:val="18"/>
        <w:szCs w:val="18"/>
      </w:rPr>
      <w:t>1</w:t>
    </w:r>
    <w:r w:rsidRPr="00730FE4">
      <w:rPr>
        <w:sz w:val="18"/>
        <w:szCs w:val="18"/>
      </w:rPr>
      <w:fldChar w:fldCharType="end"/>
    </w:r>
    <w:r w:rsidRPr="00730FE4">
      <w:rPr>
        <w:sz w:val="18"/>
        <w:szCs w:val="18"/>
      </w:rPr>
      <w:t xml:space="preserve"> of </w:t>
    </w:r>
    <w:r w:rsidRPr="00730FE4">
      <w:rPr>
        <w:sz w:val="18"/>
        <w:szCs w:val="18"/>
      </w:rPr>
      <w:fldChar w:fldCharType="begin"/>
    </w:r>
    <w:r w:rsidRPr="00730FE4">
      <w:rPr>
        <w:sz w:val="18"/>
        <w:szCs w:val="18"/>
      </w:rPr>
      <w:instrText xml:space="preserve"> NUMPAGES   \* MERGEFORMAT </w:instrText>
    </w:r>
    <w:r w:rsidRPr="00730FE4">
      <w:rPr>
        <w:sz w:val="18"/>
        <w:szCs w:val="18"/>
      </w:rPr>
      <w:fldChar w:fldCharType="separate"/>
    </w:r>
    <w:r w:rsidRPr="00730FE4">
      <w:rPr>
        <w:noProof/>
        <w:sz w:val="18"/>
        <w:szCs w:val="18"/>
      </w:rPr>
      <w:t>9</w:t>
    </w:r>
    <w:r w:rsidRPr="00730FE4">
      <w:rPr>
        <w:sz w:val="18"/>
        <w:szCs w:val="18"/>
      </w:rPr>
      <w:fldChar w:fldCharType="end"/>
    </w:r>
  </w:p>
  <w:p w14:paraId="11407FD5" w14:textId="77777777" w:rsidR="001F7074" w:rsidRDefault="001F70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6750D" w14:textId="77777777" w:rsidR="00C268F2" w:rsidRDefault="00C268F2" w:rsidP="00B21C12">
      <w:r>
        <w:separator/>
      </w:r>
    </w:p>
    <w:p w14:paraId="0565573B" w14:textId="77777777" w:rsidR="00C268F2" w:rsidRDefault="00C268F2" w:rsidP="00B21C12"/>
  </w:footnote>
  <w:footnote w:type="continuationSeparator" w:id="0">
    <w:p w14:paraId="1C8D1ED6" w14:textId="77777777" w:rsidR="00C268F2" w:rsidRDefault="00C268F2" w:rsidP="00B21C12">
      <w:r>
        <w:continuationSeparator/>
      </w:r>
    </w:p>
    <w:p w14:paraId="6CE4A991" w14:textId="77777777" w:rsidR="00C268F2" w:rsidRDefault="00C268F2" w:rsidP="00B21C12"/>
  </w:footnote>
  <w:footnote w:type="continuationNotice" w:id="1">
    <w:p w14:paraId="04823A40" w14:textId="77777777" w:rsidR="00C268F2" w:rsidRDefault="00C268F2">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45"/>
      <w:gridCol w:w="3245"/>
      <w:gridCol w:w="3245"/>
    </w:tblGrid>
    <w:tr w:rsidR="001F7074" w14:paraId="24944886" w14:textId="77777777" w:rsidTr="02947CCC">
      <w:trPr>
        <w:trHeight w:val="300"/>
      </w:trPr>
      <w:tc>
        <w:tcPr>
          <w:tcW w:w="3245" w:type="dxa"/>
        </w:tcPr>
        <w:p w14:paraId="41C4997B" w14:textId="77777777" w:rsidR="001F7074" w:rsidRDefault="001F7074" w:rsidP="02947CCC">
          <w:pPr>
            <w:pStyle w:val="Header"/>
            <w:ind w:left="-115"/>
          </w:pPr>
        </w:p>
      </w:tc>
      <w:tc>
        <w:tcPr>
          <w:tcW w:w="3245" w:type="dxa"/>
        </w:tcPr>
        <w:p w14:paraId="2E40D86E" w14:textId="77777777" w:rsidR="001F7074" w:rsidRDefault="001F7074" w:rsidP="02947CCC">
          <w:pPr>
            <w:pStyle w:val="Header"/>
            <w:jc w:val="center"/>
          </w:pPr>
        </w:p>
      </w:tc>
      <w:tc>
        <w:tcPr>
          <w:tcW w:w="3245" w:type="dxa"/>
        </w:tcPr>
        <w:p w14:paraId="08BBB826" w14:textId="77777777" w:rsidR="001F7074" w:rsidRDefault="001F7074" w:rsidP="02947CCC">
          <w:pPr>
            <w:pStyle w:val="Header"/>
            <w:ind w:right="-115"/>
            <w:jc w:val="right"/>
          </w:pPr>
        </w:p>
      </w:tc>
    </w:tr>
  </w:tbl>
  <w:p w14:paraId="67AEF16D" w14:textId="77777777" w:rsidR="001F7074" w:rsidRDefault="001F7074" w:rsidP="02947C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02947CCC" w14:paraId="6F2712EB" w14:textId="77777777" w:rsidTr="02947CCC">
      <w:trPr>
        <w:trHeight w:val="300"/>
      </w:trPr>
      <w:tc>
        <w:tcPr>
          <w:tcW w:w="3485" w:type="dxa"/>
        </w:tcPr>
        <w:p w14:paraId="11F3C7D0" w14:textId="5AD11D48" w:rsidR="02947CCC" w:rsidRDefault="02947CCC" w:rsidP="02947CCC">
          <w:pPr>
            <w:pStyle w:val="Header"/>
            <w:ind w:left="-115"/>
          </w:pPr>
        </w:p>
      </w:tc>
      <w:tc>
        <w:tcPr>
          <w:tcW w:w="3485" w:type="dxa"/>
        </w:tcPr>
        <w:p w14:paraId="55D4BAC6" w14:textId="0D36C86A" w:rsidR="02947CCC" w:rsidRDefault="02947CCC" w:rsidP="02947CCC">
          <w:pPr>
            <w:pStyle w:val="Header"/>
            <w:jc w:val="center"/>
          </w:pPr>
        </w:p>
      </w:tc>
      <w:tc>
        <w:tcPr>
          <w:tcW w:w="3485" w:type="dxa"/>
        </w:tcPr>
        <w:p w14:paraId="04D0AAB5" w14:textId="29C8E9FE" w:rsidR="02947CCC" w:rsidRDefault="02947CCC" w:rsidP="02947CCC">
          <w:pPr>
            <w:pStyle w:val="Header"/>
            <w:ind w:right="-115"/>
            <w:jc w:val="right"/>
          </w:pPr>
        </w:p>
      </w:tc>
    </w:tr>
  </w:tbl>
  <w:p w14:paraId="61F13AA1" w14:textId="26FF5DC0" w:rsidR="02947CCC" w:rsidRDefault="02947CCC" w:rsidP="02947CC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B1B85"/>
    <w:multiLevelType w:val="hybridMultilevel"/>
    <w:tmpl w:val="67964F2C"/>
    <w:lvl w:ilvl="0" w:tplc="AD5E6FB6">
      <w:start w:val="1"/>
      <w:numFmt w:val="bullet"/>
      <w:lvlText w:val=""/>
      <w:lvlJc w:val="left"/>
      <w:pPr>
        <w:ind w:left="720" w:hanging="360"/>
      </w:pPr>
      <w:rPr>
        <w:rFonts w:ascii="Symbol" w:hAnsi="Symbol" w:hint="default"/>
      </w:rPr>
    </w:lvl>
    <w:lvl w:ilvl="1" w:tplc="F54ABAEA">
      <w:start w:val="1"/>
      <w:numFmt w:val="bullet"/>
      <w:lvlText w:val="o"/>
      <w:lvlJc w:val="left"/>
      <w:pPr>
        <w:ind w:left="1440" w:hanging="360"/>
      </w:pPr>
      <w:rPr>
        <w:rFonts w:ascii="Courier New" w:hAnsi="Courier New" w:hint="default"/>
      </w:rPr>
    </w:lvl>
    <w:lvl w:ilvl="2" w:tplc="56B4C2A0">
      <w:start w:val="1"/>
      <w:numFmt w:val="bullet"/>
      <w:lvlText w:val=""/>
      <w:lvlJc w:val="left"/>
      <w:pPr>
        <w:ind w:left="2160" w:hanging="360"/>
      </w:pPr>
      <w:rPr>
        <w:rFonts w:ascii="Wingdings" w:hAnsi="Wingdings" w:hint="default"/>
      </w:rPr>
    </w:lvl>
    <w:lvl w:ilvl="3" w:tplc="24BEDAF6">
      <w:start w:val="1"/>
      <w:numFmt w:val="bullet"/>
      <w:lvlText w:val=""/>
      <w:lvlJc w:val="left"/>
      <w:pPr>
        <w:ind w:left="2880" w:hanging="360"/>
      </w:pPr>
      <w:rPr>
        <w:rFonts w:ascii="Symbol" w:hAnsi="Symbol" w:hint="default"/>
      </w:rPr>
    </w:lvl>
    <w:lvl w:ilvl="4" w:tplc="CD1ADB80">
      <w:start w:val="1"/>
      <w:numFmt w:val="bullet"/>
      <w:lvlText w:val="o"/>
      <w:lvlJc w:val="left"/>
      <w:pPr>
        <w:ind w:left="3600" w:hanging="360"/>
      </w:pPr>
      <w:rPr>
        <w:rFonts w:ascii="Courier New" w:hAnsi="Courier New" w:hint="default"/>
      </w:rPr>
    </w:lvl>
    <w:lvl w:ilvl="5" w:tplc="679E75E4">
      <w:start w:val="1"/>
      <w:numFmt w:val="bullet"/>
      <w:lvlText w:val=""/>
      <w:lvlJc w:val="left"/>
      <w:pPr>
        <w:ind w:left="4320" w:hanging="360"/>
      </w:pPr>
      <w:rPr>
        <w:rFonts w:ascii="Wingdings" w:hAnsi="Wingdings" w:hint="default"/>
      </w:rPr>
    </w:lvl>
    <w:lvl w:ilvl="6" w:tplc="47560036">
      <w:start w:val="1"/>
      <w:numFmt w:val="bullet"/>
      <w:lvlText w:val=""/>
      <w:lvlJc w:val="left"/>
      <w:pPr>
        <w:ind w:left="5040" w:hanging="360"/>
      </w:pPr>
      <w:rPr>
        <w:rFonts w:ascii="Symbol" w:hAnsi="Symbol" w:hint="default"/>
      </w:rPr>
    </w:lvl>
    <w:lvl w:ilvl="7" w:tplc="82C8B8D6">
      <w:start w:val="1"/>
      <w:numFmt w:val="bullet"/>
      <w:lvlText w:val="o"/>
      <w:lvlJc w:val="left"/>
      <w:pPr>
        <w:ind w:left="5760" w:hanging="360"/>
      </w:pPr>
      <w:rPr>
        <w:rFonts w:ascii="Courier New" w:hAnsi="Courier New" w:hint="default"/>
      </w:rPr>
    </w:lvl>
    <w:lvl w:ilvl="8" w:tplc="578E62A0">
      <w:start w:val="1"/>
      <w:numFmt w:val="bullet"/>
      <w:lvlText w:val=""/>
      <w:lvlJc w:val="left"/>
      <w:pPr>
        <w:ind w:left="6480" w:hanging="360"/>
      </w:pPr>
      <w:rPr>
        <w:rFonts w:ascii="Wingdings" w:hAnsi="Wingdings" w:hint="default"/>
      </w:rPr>
    </w:lvl>
  </w:abstractNum>
  <w:abstractNum w:abstractNumId="1" w15:restartNumberingAfterBreak="0">
    <w:nsid w:val="0F881758"/>
    <w:multiLevelType w:val="hybridMultilevel"/>
    <w:tmpl w:val="98209A9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176C35D4"/>
    <w:multiLevelType w:val="hybridMultilevel"/>
    <w:tmpl w:val="8D6844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F7CFA5A"/>
    <w:multiLevelType w:val="hybridMultilevel"/>
    <w:tmpl w:val="C39E28F0"/>
    <w:lvl w:ilvl="0" w:tplc="0B6EFE2C">
      <w:start w:val="1"/>
      <w:numFmt w:val="bullet"/>
      <w:lvlText w:val=""/>
      <w:lvlJc w:val="left"/>
      <w:pPr>
        <w:ind w:left="720" w:hanging="360"/>
      </w:pPr>
      <w:rPr>
        <w:rFonts w:ascii="Symbol" w:hAnsi="Symbol" w:hint="default"/>
      </w:rPr>
    </w:lvl>
    <w:lvl w:ilvl="1" w:tplc="94E0CFE4">
      <w:start w:val="1"/>
      <w:numFmt w:val="bullet"/>
      <w:lvlText w:val="o"/>
      <w:lvlJc w:val="left"/>
      <w:pPr>
        <w:ind w:left="1440" w:hanging="360"/>
      </w:pPr>
      <w:rPr>
        <w:rFonts w:ascii="Courier New" w:hAnsi="Courier New" w:hint="default"/>
      </w:rPr>
    </w:lvl>
    <w:lvl w:ilvl="2" w:tplc="0090D43C">
      <w:start w:val="1"/>
      <w:numFmt w:val="bullet"/>
      <w:lvlText w:val=""/>
      <w:lvlJc w:val="left"/>
      <w:pPr>
        <w:ind w:left="2160" w:hanging="360"/>
      </w:pPr>
      <w:rPr>
        <w:rFonts w:ascii="Wingdings" w:hAnsi="Wingdings" w:hint="default"/>
      </w:rPr>
    </w:lvl>
    <w:lvl w:ilvl="3" w:tplc="AEF47822">
      <w:start w:val="1"/>
      <w:numFmt w:val="bullet"/>
      <w:lvlText w:val=""/>
      <w:lvlJc w:val="left"/>
      <w:pPr>
        <w:ind w:left="2880" w:hanging="360"/>
      </w:pPr>
      <w:rPr>
        <w:rFonts w:ascii="Symbol" w:hAnsi="Symbol" w:hint="default"/>
      </w:rPr>
    </w:lvl>
    <w:lvl w:ilvl="4" w:tplc="4C26CD2C">
      <w:start w:val="1"/>
      <w:numFmt w:val="bullet"/>
      <w:lvlText w:val="o"/>
      <w:lvlJc w:val="left"/>
      <w:pPr>
        <w:ind w:left="3600" w:hanging="360"/>
      </w:pPr>
      <w:rPr>
        <w:rFonts w:ascii="Courier New" w:hAnsi="Courier New" w:hint="default"/>
      </w:rPr>
    </w:lvl>
    <w:lvl w:ilvl="5" w:tplc="AB7AD4AE">
      <w:start w:val="1"/>
      <w:numFmt w:val="bullet"/>
      <w:lvlText w:val=""/>
      <w:lvlJc w:val="left"/>
      <w:pPr>
        <w:ind w:left="4320" w:hanging="360"/>
      </w:pPr>
      <w:rPr>
        <w:rFonts w:ascii="Wingdings" w:hAnsi="Wingdings" w:hint="default"/>
      </w:rPr>
    </w:lvl>
    <w:lvl w:ilvl="6" w:tplc="D01A080C">
      <w:start w:val="1"/>
      <w:numFmt w:val="bullet"/>
      <w:lvlText w:val=""/>
      <w:lvlJc w:val="left"/>
      <w:pPr>
        <w:ind w:left="5040" w:hanging="360"/>
      </w:pPr>
      <w:rPr>
        <w:rFonts w:ascii="Symbol" w:hAnsi="Symbol" w:hint="default"/>
      </w:rPr>
    </w:lvl>
    <w:lvl w:ilvl="7" w:tplc="257C75B8">
      <w:start w:val="1"/>
      <w:numFmt w:val="bullet"/>
      <w:lvlText w:val="o"/>
      <w:lvlJc w:val="left"/>
      <w:pPr>
        <w:ind w:left="5760" w:hanging="360"/>
      </w:pPr>
      <w:rPr>
        <w:rFonts w:ascii="Courier New" w:hAnsi="Courier New" w:hint="default"/>
      </w:rPr>
    </w:lvl>
    <w:lvl w:ilvl="8" w:tplc="AD8697DE">
      <w:start w:val="1"/>
      <w:numFmt w:val="bullet"/>
      <w:lvlText w:val=""/>
      <w:lvlJc w:val="left"/>
      <w:pPr>
        <w:ind w:left="6480" w:hanging="360"/>
      </w:pPr>
      <w:rPr>
        <w:rFonts w:ascii="Wingdings" w:hAnsi="Wingdings" w:hint="default"/>
      </w:rPr>
    </w:lvl>
  </w:abstractNum>
  <w:abstractNum w:abstractNumId="4" w15:restartNumberingAfterBreak="0">
    <w:nsid w:val="33AA27F8"/>
    <w:multiLevelType w:val="hybridMultilevel"/>
    <w:tmpl w:val="39748528"/>
    <w:lvl w:ilvl="0" w:tplc="C39A9C92">
      <w:start w:val="1"/>
      <w:numFmt w:val="bullet"/>
      <w:lvlText w:val=""/>
      <w:lvlJc w:val="left"/>
      <w:pPr>
        <w:ind w:left="720" w:hanging="360"/>
      </w:pPr>
      <w:rPr>
        <w:rFonts w:ascii="Symbol" w:hAnsi="Symbol" w:hint="default"/>
      </w:rPr>
    </w:lvl>
    <w:lvl w:ilvl="1" w:tplc="FBD849D8">
      <w:start w:val="1"/>
      <w:numFmt w:val="bullet"/>
      <w:lvlText w:val="o"/>
      <w:lvlJc w:val="left"/>
      <w:pPr>
        <w:ind w:left="1440" w:hanging="360"/>
      </w:pPr>
      <w:rPr>
        <w:rFonts w:ascii="Courier New" w:hAnsi="Courier New" w:hint="default"/>
      </w:rPr>
    </w:lvl>
    <w:lvl w:ilvl="2" w:tplc="452AD1B2">
      <w:start w:val="1"/>
      <w:numFmt w:val="bullet"/>
      <w:lvlText w:val=""/>
      <w:lvlJc w:val="left"/>
      <w:pPr>
        <w:ind w:left="2160" w:hanging="360"/>
      </w:pPr>
      <w:rPr>
        <w:rFonts w:ascii="Wingdings" w:hAnsi="Wingdings" w:hint="default"/>
      </w:rPr>
    </w:lvl>
    <w:lvl w:ilvl="3" w:tplc="26C6E0DA">
      <w:start w:val="1"/>
      <w:numFmt w:val="bullet"/>
      <w:lvlText w:val=""/>
      <w:lvlJc w:val="left"/>
      <w:pPr>
        <w:ind w:left="2880" w:hanging="360"/>
      </w:pPr>
      <w:rPr>
        <w:rFonts w:ascii="Symbol" w:hAnsi="Symbol" w:hint="default"/>
      </w:rPr>
    </w:lvl>
    <w:lvl w:ilvl="4" w:tplc="CF94E6D4">
      <w:start w:val="1"/>
      <w:numFmt w:val="bullet"/>
      <w:lvlText w:val="o"/>
      <w:lvlJc w:val="left"/>
      <w:pPr>
        <w:ind w:left="3600" w:hanging="360"/>
      </w:pPr>
      <w:rPr>
        <w:rFonts w:ascii="Courier New" w:hAnsi="Courier New" w:hint="default"/>
      </w:rPr>
    </w:lvl>
    <w:lvl w:ilvl="5" w:tplc="FB3CD4B6">
      <w:start w:val="1"/>
      <w:numFmt w:val="bullet"/>
      <w:lvlText w:val=""/>
      <w:lvlJc w:val="left"/>
      <w:pPr>
        <w:ind w:left="4320" w:hanging="360"/>
      </w:pPr>
      <w:rPr>
        <w:rFonts w:ascii="Wingdings" w:hAnsi="Wingdings" w:hint="default"/>
      </w:rPr>
    </w:lvl>
    <w:lvl w:ilvl="6" w:tplc="D1E24C18">
      <w:start w:val="1"/>
      <w:numFmt w:val="bullet"/>
      <w:lvlText w:val=""/>
      <w:lvlJc w:val="left"/>
      <w:pPr>
        <w:ind w:left="5040" w:hanging="360"/>
      </w:pPr>
      <w:rPr>
        <w:rFonts w:ascii="Symbol" w:hAnsi="Symbol" w:hint="default"/>
      </w:rPr>
    </w:lvl>
    <w:lvl w:ilvl="7" w:tplc="BF22FA54">
      <w:start w:val="1"/>
      <w:numFmt w:val="bullet"/>
      <w:lvlText w:val="o"/>
      <w:lvlJc w:val="left"/>
      <w:pPr>
        <w:ind w:left="5760" w:hanging="360"/>
      </w:pPr>
      <w:rPr>
        <w:rFonts w:ascii="Courier New" w:hAnsi="Courier New" w:hint="default"/>
      </w:rPr>
    </w:lvl>
    <w:lvl w:ilvl="8" w:tplc="2752EA6E">
      <w:start w:val="1"/>
      <w:numFmt w:val="bullet"/>
      <w:lvlText w:val=""/>
      <w:lvlJc w:val="left"/>
      <w:pPr>
        <w:ind w:left="6480" w:hanging="360"/>
      </w:pPr>
      <w:rPr>
        <w:rFonts w:ascii="Wingdings" w:hAnsi="Wingdings" w:hint="default"/>
      </w:rPr>
    </w:lvl>
  </w:abstractNum>
  <w:abstractNum w:abstractNumId="5" w15:restartNumberingAfterBreak="0">
    <w:nsid w:val="35AD689C"/>
    <w:multiLevelType w:val="hybridMultilevel"/>
    <w:tmpl w:val="3BA8F15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A883944"/>
    <w:multiLevelType w:val="hybridMultilevel"/>
    <w:tmpl w:val="B5D2BA46"/>
    <w:lvl w:ilvl="0" w:tplc="9708BDA4">
      <w:start w:val="1"/>
      <w:numFmt w:val="bullet"/>
      <w:pStyle w:val="Bulletpointstyle"/>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F0856E8"/>
    <w:multiLevelType w:val="hybridMultilevel"/>
    <w:tmpl w:val="A4E69B10"/>
    <w:lvl w:ilvl="0" w:tplc="99BC335C">
      <w:start w:val="2"/>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4799568"/>
    <w:multiLevelType w:val="hybridMultilevel"/>
    <w:tmpl w:val="D86EB06E"/>
    <w:lvl w:ilvl="0" w:tplc="FD80D6C4">
      <w:start w:val="1"/>
      <w:numFmt w:val="bullet"/>
      <w:pStyle w:val="Heading1"/>
      <w:lvlText w:val=""/>
      <w:lvlJc w:val="left"/>
      <w:pPr>
        <w:ind w:left="720" w:hanging="360"/>
      </w:pPr>
      <w:rPr>
        <w:rFonts w:ascii="Symbol" w:hAnsi="Symbol" w:hint="default"/>
      </w:rPr>
    </w:lvl>
    <w:lvl w:ilvl="1" w:tplc="9E56B8F0">
      <w:start w:val="1"/>
      <w:numFmt w:val="bullet"/>
      <w:lvlText w:val="o"/>
      <w:lvlJc w:val="left"/>
      <w:pPr>
        <w:ind w:left="1440" w:hanging="360"/>
      </w:pPr>
      <w:rPr>
        <w:rFonts w:ascii="Courier New" w:hAnsi="Courier New" w:hint="default"/>
      </w:rPr>
    </w:lvl>
    <w:lvl w:ilvl="2" w:tplc="4726E074">
      <w:start w:val="1"/>
      <w:numFmt w:val="bullet"/>
      <w:lvlText w:val=""/>
      <w:lvlJc w:val="left"/>
      <w:pPr>
        <w:ind w:left="2160" w:hanging="360"/>
      </w:pPr>
      <w:rPr>
        <w:rFonts w:ascii="Wingdings" w:hAnsi="Wingdings" w:hint="default"/>
      </w:rPr>
    </w:lvl>
    <w:lvl w:ilvl="3" w:tplc="70E43EA8">
      <w:start w:val="1"/>
      <w:numFmt w:val="bullet"/>
      <w:lvlText w:val=""/>
      <w:lvlJc w:val="left"/>
      <w:pPr>
        <w:ind w:left="2880" w:hanging="360"/>
      </w:pPr>
      <w:rPr>
        <w:rFonts w:ascii="Symbol" w:hAnsi="Symbol" w:hint="default"/>
      </w:rPr>
    </w:lvl>
    <w:lvl w:ilvl="4" w:tplc="2F369D00">
      <w:start w:val="1"/>
      <w:numFmt w:val="bullet"/>
      <w:lvlText w:val="o"/>
      <w:lvlJc w:val="left"/>
      <w:pPr>
        <w:ind w:left="3600" w:hanging="360"/>
      </w:pPr>
      <w:rPr>
        <w:rFonts w:ascii="Courier New" w:hAnsi="Courier New" w:hint="default"/>
      </w:rPr>
    </w:lvl>
    <w:lvl w:ilvl="5" w:tplc="75166C14">
      <w:start w:val="1"/>
      <w:numFmt w:val="bullet"/>
      <w:lvlText w:val=""/>
      <w:lvlJc w:val="left"/>
      <w:pPr>
        <w:ind w:left="4320" w:hanging="360"/>
      </w:pPr>
      <w:rPr>
        <w:rFonts w:ascii="Wingdings" w:hAnsi="Wingdings" w:hint="default"/>
      </w:rPr>
    </w:lvl>
    <w:lvl w:ilvl="6" w:tplc="BDF62CD6">
      <w:start w:val="1"/>
      <w:numFmt w:val="bullet"/>
      <w:lvlText w:val=""/>
      <w:lvlJc w:val="left"/>
      <w:pPr>
        <w:ind w:left="5040" w:hanging="360"/>
      </w:pPr>
      <w:rPr>
        <w:rFonts w:ascii="Symbol" w:hAnsi="Symbol" w:hint="default"/>
      </w:rPr>
    </w:lvl>
    <w:lvl w:ilvl="7" w:tplc="6E30A416">
      <w:start w:val="1"/>
      <w:numFmt w:val="bullet"/>
      <w:lvlText w:val="o"/>
      <w:lvlJc w:val="left"/>
      <w:pPr>
        <w:ind w:left="5760" w:hanging="360"/>
      </w:pPr>
      <w:rPr>
        <w:rFonts w:ascii="Courier New" w:hAnsi="Courier New" w:hint="default"/>
      </w:rPr>
    </w:lvl>
    <w:lvl w:ilvl="8" w:tplc="63484E9E">
      <w:start w:val="1"/>
      <w:numFmt w:val="bullet"/>
      <w:lvlText w:val=""/>
      <w:lvlJc w:val="left"/>
      <w:pPr>
        <w:ind w:left="6480" w:hanging="360"/>
      </w:pPr>
      <w:rPr>
        <w:rFonts w:ascii="Wingdings" w:hAnsi="Wingdings" w:hint="default"/>
      </w:rPr>
    </w:lvl>
  </w:abstractNum>
  <w:abstractNum w:abstractNumId="9" w15:restartNumberingAfterBreak="0">
    <w:nsid w:val="44897571"/>
    <w:multiLevelType w:val="hybridMultilevel"/>
    <w:tmpl w:val="88F6D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204310D"/>
    <w:multiLevelType w:val="hybridMultilevel"/>
    <w:tmpl w:val="DEA88A4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BE100E7"/>
    <w:multiLevelType w:val="hybridMultilevel"/>
    <w:tmpl w:val="87542A6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E6F085"/>
    <w:multiLevelType w:val="hybridMultilevel"/>
    <w:tmpl w:val="35009AF0"/>
    <w:lvl w:ilvl="0" w:tplc="8CAAECA8">
      <w:start w:val="1"/>
      <w:numFmt w:val="bullet"/>
      <w:lvlText w:val=""/>
      <w:lvlJc w:val="left"/>
      <w:pPr>
        <w:ind w:left="720" w:hanging="360"/>
      </w:pPr>
      <w:rPr>
        <w:rFonts w:ascii="Symbol" w:hAnsi="Symbol" w:hint="default"/>
      </w:rPr>
    </w:lvl>
    <w:lvl w:ilvl="1" w:tplc="88AE0A0A">
      <w:start w:val="1"/>
      <w:numFmt w:val="bullet"/>
      <w:lvlText w:val="o"/>
      <w:lvlJc w:val="left"/>
      <w:pPr>
        <w:ind w:left="1440" w:hanging="360"/>
      </w:pPr>
      <w:rPr>
        <w:rFonts w:ascii="Courier New" w:hAnsi="Courier New" w:hint="default"/>
      </w:rPr>
    </w:lvl>
    <w:lvl w:ilvl="2" w:tplc="5B3ED50E">
      <w:start w:val="1"/>
      <w:numFmt w:val="bullet"/>
      <w:lvlText w:val=""/>
      <w:lvlJc w:val="left"/>
      <w:pPr>
        <w:ind w:left="2160" w:hanging="360"/>
      </w:pPr>
      <w:rPr>
        <w:rFonts w:ascii="Wingdings" w:hAnsi="Wingdings" w:hint="default"/>
      </w:rPr>
    </w:lvl>
    <w:lvl w:ilvl="3" w:tplc="0C8E1C04">
      <w:start w:val="1"/>
      <w:numFmt w:val="bullet"/>
      <w:lvlText w:val=""/>
      <w:lvlJc w:val="left"/>
      <w:pPr>
        <w:ind w:left="2880" w:hanging="360"/>
      </w:pPr>
      <w:rPr>
        <w:rFonts w:ascii="Symbol" w:hAnsi="Symbol" w:hint="default"/>
      </w:rPr>
    </w:lvl>
    <w:lvl w:ilvl="4" w:tplc="25FCB426">
      <w:start w:val="1"/>
      <w:numFmt w:val="bullet"/>
      <w:lvlText w:val="o"/>
      <w:lvlJc w:val="left"/>
      <w:pPr>
        <w:ind w:left="3600" w:hanging="360"/>
      </w:pPr>
      <w:rPr>
        <w:rFonts w:ascii="Courier New" w:hAnsi="Courier New" w:hint="default"/>
      </w:rPr>
    </w:lvl>
    <w:lvl w:ilvl="5" w:tplc="81E6D62A">
      <w:start w:val="1"/>
      <w:numFmt w:val="bullet"/>
      <w:lvlText w:val=""/>
      <w:lvlJc w:val="left"/>
      <w:pPr>
        <w:ind w:left="4320" w:hanging="360"/>
      </w:pPr>
      <w:rPr>
        <w:rFonts w:ascii="Wingdings" w:hAnsi="Wingdings" w:hint="default"/>
      </w:rPr>
    </w:lvl>
    <w:lvl w:ilvl="6" w:tplc="87229342">
      <w:start w:val="1"/>
      <w:numFmt w:val="bullet"/>
      <w:lvlText w:val=""/>
      <w:lvlJc w:val="left"/>
      <w:pPr>
        <w:ind w:left="5040" w:hanging="360"/>
      </w:pPr>
      <w:rPr>
        <w:rFonts w:ascii="Symbol" w:hAnsi="Symbol" w:hint="default"/>
      </w:rPr>
    </w:lvl>
    <w:lvl w:ilvl="7" w:tplc="B83E90D2">
      <w:start w:val="1"/>
      <w:numFmt w:val="bullet"/>
      <w:lvlText w:val="o"/>
      <w:lvlJc w:val="left"/>
      <w:pPr>
        <w:ind w:left="5760" w:hanging="360"/>
      </w:pPr>
      <w:rPr>
        <w:rFonts w:ascii="Courier New" w:hAnsi="Courier New" w:hint="default"/>
      </w:rPr>
    </w:lvl>
    <w:lvl w:ilvl="8" w:tplc="35AED9B0">
      <w:start w:val="1"/>
      <w:numFmt w:val="bullet"/>
      <w:lvlText w:val=""/>
      <w:lvlJc w:val="left"/>
      <w:pPr>
        <w:ind w:left="6480" w:hanging="360"/>
      </w:pPr>
      <w:rPr>
        <w:rFonts w:ascii="Wingdings" w:hAnsi="Wingdings" w:hint="default"/>
      </w:rPr>
    </w:lvl>
  </w:abstractNum>
  <w:abstractNum w:abstractNumId="13" w15:restartNumberingAfterBreak="0">
    <w:nsid w:val="6DA06B12"/>
    <w:multiLevelType w:val="hybridMultilevel"/>
    <w:tmpl w:val="E1C4AF7E"/>
    <w:lvl w:ilvl="0" w:tplc="E52671C4">
      <w:numFmt w:val="bullet"/>
      <w:lvlText w:val=""/>
      <w:lvlJc w:val="left"/>
      <w:pPr>
        <w:ind w:left="720" w:hanging="360"/>
      </w:pPr>
      <w:rPr>
        <w:rFonts w:ascii="Symbol" w:eastAsia="Calibri" w:hAnsi="Symbol" w:cs="Tahoma"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300366">
    <w:abstractNumId w:val="0"/>
  </w:num>
  <w:num w:numId="2" w16cid:durableId="1741176972">
    <w:abstractNumId w:val="8"/>
  </w:num>
  <w:num w:numId="3" w16cid:durableId="1426800123">
    <w:abstractNumId w:val="4"/>
  </w:num>
  <w:num w:numId="4" w16cid:durableId="968585404">
    <w:abstractNumId w:val="3"/>
  </w:num>
  <w:num w:numId="5" w16cid:durableId="1746754702">
    <w:abstractNumId w:val="12"/>
  </w:num>
  <w:num w:numId="6" w16cid:durableId="1979663">
    <w:abstractNumId w:val="6"/>
  </w:num>
  <w:num w:numId="7" w16cid:durableId="506598747">
    <w:abstractNumId w:val="13"/>
  </w:num>
  <w:num w:numId="8" w16cid:durableId="1447430047">
    <w:abstractNumId w:val="2"/>
  </w:num>
  <w:num w:numId="9" w16cid:durableId="202062131">
    <w:abstractNumId w:val="9"/>
  </w:num>
  <w:num w:numId="10" w16cid:durableId="766774777">
    <w:abstractNumId w:val="10"/>
  </w:num>
  <w:num w:numId="11" w16cid:durableId="119150480">
    <w:abstractNumId w:val="5"/>
  </w:num>
  <w:num w:numId="12" w16cid:durableId="1521045235">
    <w:abstractNumId w:val="1"/>
  </w:num>
  <w:num w:numId="13" w16cid:durableId="1342320231">
    <w:abstractNumId w:val="11"/>
  </w:num>
  <w:num w:numId="14" w16cid:durableId="638925165">
    <w:abstractNumId w:val="7"/>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64" w:dllVersion="0" w:nlCheck="1" w:checkStyle="0"/>
  <w:activeWritingStyle w:appName="MSWord" w:lang="en-GB" w:vendorID="64" w:dllVersion="0" w:nlCheck="1" w:checkStyle="0"/>
  <w:proofState w:spelling="clean"/>
  <w:attachedTemplate r:id="rId1"/>
  <w:documentProtection w:formatting="1"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2806"/>
    <w:rsid w:val="00003F31"/>
    <w:rsid w:val="00005FFD"/>
    <w:rsid w:val="00007B5F"/>
    <w:rsid w:val="00012BD8"/>
    <w:rsid w:val="00012EDB"/>
    <w:rsid w:val="000139CD"/>
    <w:rsid w:val="00014813"/>
    <w:rsid w:val="00020124"/>
    <w:rsid w:val="000238BC"/>
    <w:rsid w:val="00025202"/>
    <w:rsid w:val="00030829"/>
    <w:rsid w:val="0003225F"/>
    <w:rsid w:val="0003324B"/>
    <w:rsid w:val="00036035"/>
    <w:rsid w:val="000363B1"/>
    <w:rsid w:val="00042427"/>
    <w:rsid w:val="00044C56"/>
    <w:rsid w:val="0004525B"/>
    <w:rsid w:val="00045F49"/>
    <w:rsid w:val="00047015"/>
    <w:rsid w:val="0004732A"/>
    <w:rsid w:val="000501B8"/>
    <w:rsid w:val="0005066B"/>
    <w:rsid w:val="00051964"/>
    <w:rsid w:val="000542FF"/>
    <w:rsid w:val="00062C7F"/>
    <w:rsid w:val="00064D12"/>
    <w:rsid w:val="0006661C"/>
    <w:rsid w:val="00067FF4"/>
    <w:rsid w:val="000709CE"/>
    <w:rsid w:val="00074B3D"/>
    <w:rsid w:val="00075620"/>
    <w:rsid w:val="000778A7"/>
    <w:rsid w:val="00077F24"/>
    <w:rsid w:val="00080340"/>
    <w:rsid w:val="000932AB"/>
    <w:rsid w:val="00095C2F"/>
    <w:rsid w:val="000A045C"/>
    <w:rsid w:val="000A2253"/>
    <w:rsid w:val="000A3F7E"/>
    <w:rsid w:val="000A4436"/>
    <w:rsid w:val="000A6097"/>
    <w:rsid w:val="000B0D34"/>
    <w:rsid w:val="000B3D8C"/>
    <w:rsid w:val="000B433E"/>
    <w:rsid w:val="000B457E"/>
    <w:rsid w:val="000B56BE"/>
    <w:rsid w:val="000C1024"/>
    <w:rsid w:val="000C1538"/>
    <w:rsid w:val="000C25D4"/>
    <w:rsid w:val="000C6269"/>
    <w:rsid w:val="000D2971"/>
    <w:rsid w:val="000D31B0"/>
    <w:rsid w:val="000D446E"/>
    <w:rsid w:val="000D58A8"/>
    <w:rsid w:val="000D6435"/>
    <w:rsid w:val="000D694C"/>
    <w:rsid w:val="000D7455"/>
    <w:rsid w:val="000D7B10"/>
    <w:rsid w:val="000E3114"/>
    <w:rsid w:val="000E46FA"/>
    <w:rsid w:val="000E47C4"/>
    <w:rsid w:val="000E6B05"/>
    <w:rsid w:val="000F14C3"/>
    <w:rsid w:val="000F1EA1"/>
    <w:rsid w:val="000F23B9"/>
    <w:rsid w:val="000F570E"/>
    <w:rsid w:val="001013F1"/>
    <w:rsid w:val="00101C2A"/>
    <w:rsid w:val="001024BC"/>
    <w:rsid w:val="001035F0"/>
    <w:rsid w:val="00104FB8"/>
    <w:rsid w:val="00113F7B"/>
    <w:rsid w:val="001142DB"/>
    <w:rsid w:val="001148FC"/>
    <w:rsid w:val="001159FC"/>
    <w:rsid w:val="00117321"/>
    <w:rsid w:val="0012072B"/>
    <w:rsid w:val="00121508"/>
    <w:rsid w:val="00122811"/>
    <w:rsid w:val="00125D3D"/>
    <w:rsid w:val="00126967"/>
    <w:rsid w:val="00126DBD"/>
    <w:rsid w:val="00127452"/>
    <w:rsid w:val="00133813"/>
    <w:rsid w:val="001340E6"/>
    <w:rsid w:val="001344E0"/>
    <w:rsid w:val="00137DF3"/>
    <w:rsid w:val="00145E8B"/>
    <w:rsid w:val="00146C04"/>
    <w:rsid w:val="00146DB9"/>
    <w:rsid w:val="00151B79"/>
    <w:rsid w:val="001547FE"/>
    <w:rsid w:val="00155DBB"/>
    <w:rsid w:val="00155F3C"/>
    <w:rsid w:val="00157EDB"/>
    <w:rsid w:val="001651D0"/>
    <w:rsid w:val="001651E5"/>
    <w:rsid w:val="00166DDD"/>
    <w:rsid w:val="00167B12"/>
    <w:rsid w:val="00167FF4"/>
    <w:rsid w:val="00170CAE"/>
    <w:rsid w:val="00177B07"/>
    <w:rsid w:val="00177EDB"/>
    <w:rsid w:val="00180436"/>
    <w:rsid w:val="00181553"/>
    <w:rsid w:val="00182093"/>
    <w:rsid w:val="00185D8A"/>
    <w:rsid w:val="0018606B"/>
    <w:rsid w:val="00186442"/>
    <w:rsid w:val="00186ECB"/>
    <w:rsid w:val="00187631"/>
    <w:rsid w:val="0018786E"/>
    <w:rsid w:val="001907AA"/>
    <w:rsid w:val="001912EE"/>
    <w:rsid w:val="001976DF"/>
    <w:rsid w:val="001A2166"/>
    <w:rsid w:val="001A45F5"/>
    <w:rsid w:val="001B31F9"/>
    <w:rsid w:val="001B3C59"/>
    <w:rsid w:val="001B64D8"/>
    <w:rsid w:val="001C28F4"/>
    <w:rsid w:val="001C2FD7"/>
    <w:rsid w:val="001C739A"/>
    <w:rsid w:val="001D089C"/>
    <w:rsid w:val="001D24CC"/>
    <w:rsid w:val="001D3A7A"/>
    <w:rsid w:val="001D3DF9"/>
    <w:rsid w:val="001D3E26"/>
    <w:rsid w:val="001D647E"/>
    <w:rsid w:val="001D7EFD"/>
    <w:rsid w:val="001E056E"/>
    <w:rsid w:val="001E0A39"/>
    <w:rsid w:val="001E299F"/>
    <w:rsid w:val="001E2DF4"/>
    <w:rsid w:val="001E2F87"/>
    <w:rsid w:val="001E561A"/>
    <w:rsid w:val="001E6DCC"/>
    <w:rsid w:val="001E7DB3"/>
    <w:rsid w:val="001F03DE"/>
    <w:rsid w:val="001F21A2"/>
    <w:rsid w:val="001F3E1D"/>
    <w:rsid w:val="001F560E"/>
    <w:rsid w:val="001F5DFF"/>
    <w:rsid w:val="001F646A"/>
    <w:rsid w:val="001F6AE0"/>
    <w:rsid w:val="001F7074"/>
    <w:rsid w:val="0020471E"/>
    <w:rsid w:val="002049E2"/>
    <w:rsid w:val="00206BFF"/>
    <w:rsid w:val="00210DCE"/>
    <w:rsid w:val="00214C23"/>
    <w:rsid w:val="002156BF"/>
    <w:rsid w:val="00216A61"/>
    <w:rsid w:val="00216EAC"/>
    <w:rsid w:val="002172C4"/>
    <w:rsid w:val="00221F97"/>
    <w:rsid w:val="00224920"/>
    <w:rsid w:val="00230FFF"/>
    <w:rsid w:val="002347F2"/>
    <w:rsid w:val="00234F07"/>
    <w:rsid w:val="0024244E"/>
    <w:rsid w:val="0024525C"/>
    <w:rsid w:val="002455BD"/>
    <w:rsid w:val="002460CE"/>
    <w:rsid w:val="0024688F"/>
    <w:rsid w:val="00250085"/>
    <w:rsid w:val="00251A07"/>
    <w:rsid w:val="002529D5"/>
    <w:rsid w:val="00256E83"/>
    <w:rsid w:val="002634E5"/>
    <w:rsid w:val="00264412"/>
    <w:rsid w:val="00270ED1"/>
    <w:rsid w:val="0027162B"/>
    <w:rsid w:val="0027429F"/>
    <w:rsid w:val="002744AD"/>
    <w:rsid w:val="002753BC"/>
    <w:rsid w:val="002823D2"/>
    <w:rsid w:val="00284808"/>
    <w:rsid w:val="00286AA2"/>
    <w:rsid w:val="00287972"/>
    <w:rsid w:val="00290B66"/>
    <w:rsid w:val="00292A1E"/>
    <w:rsid w:val="00294350"/>
    <w:rsid w:val="00294AD8"/>
    <w:rsid w:val="00295E80"/>
    <w:rsid w:val="002978D7"/>
    <w:rsid w:val="00297E69"/>
    <w:rsid w:val="002A06D4"/>
    <w:rsid w:val="002A13A7"/>
    <w:rsid w:val="002A4DE5"/>
    <w:rsid w:val="002B0EDE"/>
    <w:rsid w:val="002B133C"/>
    <w:rsid w:val="002B2FF4"/>
    <w:rsid w:val="002B3C74"/>
    <w:rsid w:val="002B472A"/>
    <w:rsid w:val="002B52D6"/>
    <w:rsid w:val="002B64AF"/>
    <w:rsid w:val="002B6D0E"/>
    <w:rsid w:val="002C0724"/>
    <w:rsid w:val="002C25DA"/>
    <w:rsid w:val="002C279F"/>
    <w:rsid w:val="002C2C7A"/>
    <w:rsid w:val="002C4D30"/>
    <w:rsid w:val="002C71B6"/>
    <w:rsid w:val="002D1482"/>
    <w:rsid w:val="002D27C5"/>
    <w:rsid w:val="002D2B17"/>
    <w:rsid w:val="002D59BD"/>
    <w:rsid w:val="002E5B45"/>
    <w:rsid w:val="002E66CF"/>
    <w:rsid w:val="002E680B"/>
    <w:rsid w:val="002F2010"/>
    <w:rsid w:val="002F3C8E"/>
    <w:rsid w:val="002F3EEF"/>
    <w:rsid w:val="002F40D1"/>
    <w:rsid w:val="003001CD"/>
    <w:rsid w:val="00302946"/>
    <w:rsid w:val="00303FD1"/>
    <w:rsid w:val="00305DE4"/>
    <w:rsid w:val="003102DE"/>
    <w:rsid w:val="0031184F"/>
    <w:rsid w:val="00311A99"/>
    <w:rsid w:val="00312635"/>
    <w:rsid w:val="00313135"/>
    <w:rsid w:val="00313240"/>
    <w:rsid w:val="0031425B"/>
    <w:rsid w:val="00314538"/>
    <w:rsid w:val="003145B6"/>
    <w:rsid w:val="00317678"/>
    <w:rsid w:val="00336906"/>
    <w:rsid w:val="00337E08"/>
    <w:rsid w:val="00342E4E"/>
    <w:rsid w:val="00344396"/>
    <w:rsid w:val="00345BC3"/>
    <w:rsid w:val="00350EAE"/>
    <w:rsid w:val="003529E7"/>
    <w:rsid w:val="00355554"/>
    <w:rsid w:val="0035664F"/>
    <w:rsid w:val="00356892"/>
    <w:rsid w:val="003573D0"/>
    <w:rsid w:val="00362618"/>
    <w:rsid w:val="0036495F"/>
    <w:rsid w:val="00365590"/>
    <w:rsid w:val="003670F8"/>
    <w:rsid w:val="003674FF"/>
    <w:rsid w:val="00370889"/>
    <w:rsid w:val="00370E55"/>
    <w:rsid w:val="003739E8"/>
    <w:rsid w:val="00373A12"/>
    <w:rsid w:val="0037698A"/>
    <w:rsid w:val="003808C4"/>
    <w:rsid w:val="00380B6E"/>
    <w:rsid w:val="0038149D"/>
    <w:rsid w:val="00383774"/>
    <w:rsid w:val="00385496"/>
    <w:rsid w:val="003854DC"/>
    <w:rsid w:val="00386CFF"/>
    <w:rsid w:val="0038780D"/>
    <w:rsid w:val="00390105"/>
    <w:rsid w:val="00390F5B"/>
    <w:rsid w:val="003927EC"/>
    <w:rsid w:val="003962FE"/>
    <w:rsid w:val="00396764"/>
    <w:rsid w:val="003A33BE"/>
    <w:rsid w:val="003A4695"/>
    <w:rsid w:val="003A783A"/>
    <w:rsid w:val="003B1460"/>
    <w:rsid w:val="003B2E38"/>
    <w:rsid w:val="003B3159"/>
    <w:rsid w:val="003B36EA"/>
    <w:rsid w:val="003B467C"/>
    <w:rsid w:val="003B4CC6"/>
    <w:rsid w:val="003B54EA"/>
    <w:rsid w:val="003B6318"/>
    <w:rsid w:val="003B762C"/>
    <w:rsid w:val="003D0756"/>
    <w:rsid w:val="003D0FEC"/>
    <w:rsid w:val="003D4E1F"/>
    <w:rsid w:val="003D5157"/>
    <w:rsid w:val="003D5CD2"/>
    <w:rsid w:val="003D7E07"/>
    <w:rsid w:val="003E2663"/>
    <w:rsid w:val="003E584C"/>
    <w:rsid w:val="003F526A"/>
    <w:rsid w:val="00400584"/>
    <w:rsid w:val="00402E38"/>
    <w:rsid w:val="00403A64"/>
    <w:rsid w:val="004040B1"/>
    <w:rsid w:val="00404827"/>
    <w:rsid w:val="004051AC"/>
    <w:rsid w:val="004116FB"/>
    <w:rsid w:val="00411FEB"/>
    <w:rsid w:val="0041535D"/>
    <w:rsid w:val="004159B4"/>
    <w:rsid w:val="00417F1B"/>
    <w:rsid w:val="00420EC4"/>
    <w:rsid w:val="00423066"/>
    <w:rsid w:val="00424E3D"/>
    <w:rsid w:val="00426FD3"/>
    <w:rsid w:val="004312CD"/>
    <w:rsid w:val="00433C16"/>
    <w:rsid w:val="00434D5E"/>
    <w:rsid w:val="00437465"/>
    <w:rsid w:val="0044155D"/>
    <w:rsid w:val="00442827"/>
    <w:rsid w:val="00442A9A"/>
    <w:rsid w:val="00450227"/>
    <w:rsid w:val="00452477"/>
    <w:rsid w:val="00455C86"/>
    <w:rsid w:val="0045610A"/>
    <w:rsid w:val="00461BDF"/>
    <w:rsid w:val="00461D97"/>
    <w:rsid w:val="004623BB"/>
    <w:rsid w:val="0046394F"/>
    <w:rsid w:val="0046731B"/>
    <w:rsid w:val="00467B3C"/>
    <w:rsid w:val="00467BFA"/>
    <w:rsid w:val="004803D7"/>
    <w:rsid w:val="00482DE7"/>
    <w:rsid w:val="004833F9"/>
    <w:rsid w:val="0048519E"/>
    <w:rsid w:val="0048595D"/>
    <w:rsid w:val="0048638B"/>
    <w:rsid w:val="00487A11"/>
    <w:rsid w:val="00490E1C"/>
    <w:rsid w:val="0049336F"/>
    <w:rsid w:val="004964A3"/>
    <w:rsid w:val="004A016E"/>
    <w:rsid w:val="004A2599"/>
    <w:rsid w:val="004A5086"/>
    <w:rsid w:val="004A5A86"/>
    <w:rsid w:val="004B32A5"/>
    <w:rsid w:val="004B32B7"/>
    <w:rsid w:val="004B33AA"/>
    <w:rsid w:val="004B5574"/>
    <w:rsid w:val="004B5E65"/>
    <w:rsid w:val="004C0126"/>
    <w:rsid w:val="004C015B"/>
    <w:rsid w:val="004C3364"/>
    <w:rsid w:val="004C47F1"/>
    <w:rsid w:val="004C51EB"/>
    <w:rsid w:val="004D0E0F"/>
    <w:rsid w:val="004D1784"/>
    <w:rsid w:val="004D1881"/>
    <w:rsid w:val="004D1ACE"/>
    <w:rsid w:val="004D353D"/>
    <w:rsid w:val="004D419C"/>
    <w:rsid w:val="004D4331"/>
    <w:rsid w:val="004D4739"/>
    <w:rsid w:val="004D4A42"/>
    <w:rsid w:val="004D69FB"/>
    <w:rsid w:val="004D7C77"/>
    <w:rsid w:val="004E1F68"/>
    <w:rsid w:val="004E2EA2"/>
    <w:rsid w:val="004E73CA"/>
    <w:rsid w:val="004F01A5"/>
    <w:rsid w:val="004F62C0"/>
    <w:rsid w:val="00502884"/>
    <w:rsid w:val="00502D75"/>
    <w:rsid w:val="005076B8"/>
    <w:rsid w:val="005078E6"/>
    <w:rsid w:val="00511A53"/>
    <w:rsid w:val="005141E0"/>
    <w:rsid w:val="005146F7"/>
    <w:rsid w:val="00514A14"/>
    <w:rsid w:val="005160EA"/>
    <w:rsid w:val="005232F6"/>
    <w:rsid w:val="00525CF0"/>
    <w:rsid w:val="00526D42"/>
    <w:rsid w:val="005316E2"/>
    <w:rsid w:val="00535210"/>
    <w:rsid w:val="0053669B"/>
    <w:rsid w:val="00536997"/>
    <w:rsid w:val="00536EA8"/>
    <w:rsid w:val="0054013D"/>
    <w:rsid w:val="00540C4C"/>
    <w:rsid w:val="005411E9"/>
    <w:rsid w:val="00543707"/>
    <w:rsid w:val="00543D36"/>
    <w:rsid w:val="00544345"/>
    <w:rsid w:val="00545BEB"/>
    <w:rsid w:val="005518C3"/>
    <w:rsid w:val="00551FCF"/>
    <w:rsid w:val="00552534"/>
    <w:rsid w:val="005543E3"/>
    <w:rsid w:val="005561D5"/>
    <w:rsid w:val="00556D57"/>
    <w:rsid w:val="00557664"/>
    <w:rsid w:val="0056309F"/>
    <w:rsid w:val="005648D8"/>
    <w:rsid w:val="00565AA0"/>
    <w:rsid w:val="00566018"/>
    <w:rsid w:val="00570B63"/>
    <w:rsid w:val="00571618"/>
    <w:rsid w:val="005725F7"/>
    <w:rsid w:val="00572C22"/>
    <w:rsid w:val="00575A31"/>
    <w:rsid w:val="00576095"/>
    <w:rsid w:val="00580D35"/>
    <w:rsid w:val="0058269A"/>
    <w:rsid w:val="00587029"/>
    <w:rsid w:val="0058717B"/>
    <w:rsid w:val="00590A56"/>
    <w:rsid w:val="005918ED"/>
    <w:rsid w:val="0059240E"/>
    <w:rsid w:val="00592596"/>
    <w:rsid w:val="005966C9"/>
    <w:rsid w:val="005A33A8"/>
    <w:rsid w:val="005A44F6"/>
    <w:rsid w:val="005A4C65"/>
    <w:rsid w:val="005A5CCB"/>
    <w:rsid w:val="005A63EB"/>
    <w:rsid w:val="005B001A"/>
    <w:rsid w:val="005B100B"/>
    <w:rsid w:val="005B20B8"/>
    <w:rsid w:val="005B5A2C"/>
    <w:rsid w:val="005B5E2B"/>
    <w:rsid w:val="005C043B"/>
    <w:rsid w:val="005C5B0B"/>
    <w:rsid w:val="005D3490"/>
    <w:rsid w:val="005D434C"/>
    <w:rsid w:val="005D4429"/>
    <w:rsid w:val="005D694D"/>
    <w:rsid w:val="005D70E9"/>
    <w:rsid w:val="005E145D"/>
    <w:rsid w:val="005E49C1"/>
    <w:rsid w:val="005F079B"/>
    <w:rsid w:val="005F3D2D"/>
    <w:rsid w:val="005F4BE0"/>
    <w:rsid w:val="00602A10"/>
    <w:rsid w:val="00602DA9"/>
    <w:rsid w:val="00604181"/>
    <w:rsid w:val="0060550B"/>
    <w:rsid w:val="00606C88"/>
    <w:rsid w:val="0061537D"/>
    <w:rsid w:val="006159E9"/>
    <w:rsid w:val="00621E47"/>
    <w:rsid w:val="00622367"/>
    <w:rsid w:val="00622515"/>
    <w:rsid w:val="00625343"/>
    <w:rsid w:val="00630060"/>
    <w:rsid w:val="0063308B"/>
    <w:rsid w:val="00633B51"/>
    <w:rsid w:val="00636155"/>
    <w:rsid w:val="00637DEF"/>
    <w:rsid w:val="00641802"/>
    <w:rsid w:val="00642025"/>
    <w:rsid w:val="00642A87"/>
    <w:rsid w:val="00642E31"/>
    <w:rsid w:val="00645F60"/>
    <w:rsid w:val="00646E9E"/>
    <w:rsid w:val="00647720"/>
    <w:rsid w:val="00647999"/>
    <w:rsid w:val="006546FE"/>
    <w:rsid w:val="006558D6"/>
    <w:rsid w:val="0065598B"/>
    <w:rsid w:val="0066101A"/>
    <w:rsid w:val="0066249D"/>
    <w:rsid w:val="00665167"/>
    <w:rsid w:val="0066557C"/>
    <w:rsid w:val="00665922"/>
    <w:rsid w:val="00670439"/>
    <w:rsid w:val="00670A46"/>
    <w:rsid w:val="006730B8"/>
    <w:rsid w:val="00673B6A"/>
    <w:rsid w:val="00674D47"/>
    <w:rsid w:val="00675064"/>
    <w:rsid w:val="006750F3"/>
    <w:rsid w:val="006765CC"/>
    <w:rsid w:val="006824B1"/>
    <w:rsid w:val="00685583"/>
    <w:rsid w:val="006855BD"/>
    <w:rsid w:val="0068622B"/>
    <w:rsid w:val="00686255"/>
    <w:rsid w:val="006907A5"/>
    <w:rsid w:val="0069083D"/>
    <w:rsid w:val="00693481"/>
    <w:rsid w:val="00694EF7"/>
    <w:rsid w:val="00695B3F"/>
    <w:rsid w:val="00696D2E"/>
    <w:rsid w:val="00697D53"/>
    <w:rsid w:val="006A0958"/>
    <w:rsid w:val="006A25B7"/>
    <w:rsid w:val="006A3CA5"/>
    <w:rsid w:val="006A4752"/>
    <w:rsid w:val="006B214C"/>
    <w:rsid w:val="006B26FA"/>
    <w:rsid w:val="006B31B1"/>
    <w:rsid w:val="006B6AAD"/>
    <w:rsid w:val="006C23B1"/>
    <w:rsid w:val="006C2A69"/>
    <w:rsid w:val="006C33C7"/>
    <w:rsid w:val="006C7904"/>
    <w:rsid w:val="006D1419"/>
    <w:rsid w:val="006D39A2"/>
    <w:rsid w:val="006D3A4E"/>
    <w:rsid w:val="006D3C46"/>
    <w:rsid w:val="006D3FD2"/>
    <w:rsid w:val="006D7FA9"/>
    <w:rsid w:val="006E5EC3"/>
    <w:rsid w:val="006F1263"/>
    <w:rsid w:val="006F21EF"/>
    <w:rsid w:val="006F5260"/>
    <w:rsid w:val="006F765D"/>
    <w:rsid w:val="006F7C8E"/>
    <w:rsid w:val="00700354"/>
    <w:rsid w:val="00703EEF"/>
    <w:rsid w:val="0070486A"/>
    <w:rsid w:val="00704B28"/>
    <w:rsid w:val="00705D25"/>
    <w:rsid w:val="00706A2B"/>
    <w:rsid w:val="007123DF"/>
    <w:rsid w:val="0071390A"/>
    <w:rsid w:val="007139E4"/>
    <w:rsid w:val="00717D50"/>
    <w:rsid w:val="00720D5F"/>
    <w:rsid w:val="00722260"/>
    <w:rsid w:val="00725177"/>
    <w:rsid w:val="0072529D"/>
    <w:rsid w:val="00730FE4"/>
    <w:rsid w:val="00731FBB"/>
    <w:rsid w:val="00732C37"/>
    <w:rsid w:val="00742346"/>
    <w:rsid w:val="00743324"/>
    <w:rsid w:val="00743B99"/>
    <w:rsid w:val="00750148"/>
    <w:rsid w:val="00757356"/>
    <w:rsid w:val="00760AAF"/>
    <w:rsid w:val="00761EE1"/>
    <w:rsid w:val="007654DC"/>
    <w:rsid w:val="00766717"/>
    <w:rsid w:val="00771944"/>
    <w:rsid w:val="00772CC8"/>
    <w:rsid w:val="00776834"/>
    <w:rsid w:val="00784084"/>
    <w:rsid w:val="00784EDC"/>
    <w:rsid w:val="00786037"/>
    <w:rsid w:val="00786094"/>
    <w:rsid w:val="0078624D"/>
    <w:rsid w:val="00787418"/>
    <w:rsid w:val="00791174"/>
    <w:rsid w:val="00791911"/>
    <w:rsid w:val="00792806"/>
    <w:rsid w:val="00793E71"/>
    <w:rsid w:val="00794C2D"/>
    <w:rsid w:val="007A1991"/>
    <w:rsid w:val="007A45C7"/>
    <w:rsid w:val="007A5DF5"/>
    <w:rsid w:val="007A611A"/>
    <w:rsid w:val="007A64E8"/>
    <w:rsid w:val="007A6B4E"/>
    <w:rsid w:val="007A7A5E"/>
    <w:rsid w:val="007A7EA1"/>
    <w:rsid w:val="007B06E7"/>
    <w:rsid w:val="007B2FE4"/>
    <w:rsid w:val="007B49D7"/>
    <w:rsid w:val="007B53A4"/>
    <w:rsid w:val="007B5797"/>
    <w:rsid w:val="007B67A2"/>
    <w:rsid w:val="007B7339"/>
    <w:rsid w:val="007C01AF"/>
    <w:rsid w:val="007C10EF"/>
    <w:rsid w:val="007C48D0"/>
    <w:rsid w:val="007C55E7"/>
    <w:rsid w:val="007C5E85"/>
    <w:rsid w:val="007C6ED7"/>
    <w:rsid w:val="007D0743"/>
    <w:rsid w:val="007D138B"/>
    <w:rsid w:val="007D1FB7"/>
    <w:rsid w:val="007D3748"/>
    <w:rsid w:val="007D6CB6"/>
    <w:rsid w:val="007E32BE"/>
    <w:rsid w:val="007E45AE"/>
    <w:rsid w:val="007E5334"/>
    <w:rsid w:val="007E5EED"/>
    <w:rsid w:val="007E6CB6"/>
    <w:rsid w:val="007E777F"/>
    <w:rsid w:val="007F0BEE"/>
    <w:rsid w:val="007F159B"/>
    <w:rsid w:val="007F1FDD"/>
    <w:rsid w:val="007F2A6D"/>
    <w:rsid w:val="007F43AB"/>
    <w:rsid w:val="007F4647"/>
    <w:rsid w:val="007F6C97"/>
    <w:rsid w:val="008113B5"/>
    <w:rsid w:val="008162D9"/>
    <w:rsid w:val="00816CDE"/>
    <w:rsid w:val="00820802"/>
    <w:rsid w:val="00826048"/>
    <w:rsid w:val="00834A40"/>
    <w:rsid w:val="00836013"/>
    <w:rsid w:val="00836BAF"/>
    <w:rsid w:val="0084118D"/>
    <w:rsid w:val="00842AAD"/>
    <w:rsid w:val="0084401B"/>
    <w:rsid w:val="0084410E"/>
    <w:rsid w:val="0084422C"/>
    <w:rsid w:val="00850C23"/>
    <w:rsid w:val="00855295"/>
    <w:rsid w:val="00856A0E"/>
    <w:rsid w:val="008618DF"/>
    <w:rsid w:val="00866D9F"/>
    <w:rsid w:val="00870DD3"/>
    <w:rsid w:val="0087189A"/>
    <w:rsid w:val="00873037"/>
    <w:rsid w:val="00873468"/>
    <w:rsid w:val="008737E1"/>
    <w:rsid w:val="008818CD"/>
    <w:rsid w:val="0088401A"/>
    <w:rsid w:val="00885C9F"/>
    <w:rsid w:val="00886958"/>
    <w:rsid w:val="00886E6E"/>
    <w:rsid w:val="008903B6"/>
    <w:rsid w:val="0089088D"/>
    <w:rsid w:val="00890E55"/>
    <w:rsid w:val="00891251"/>
    <w:rsid w:val="00891938"/>
    <w:rsid w:val="008922A9"/>
    <w:rsid w:val="00892F5A"/>
    <w:rsid w:val="00895DE2"/>
    <w:rsid w:val="008961DD"/>
    <w:rsid w:val="008A2760"/>
    <w:rsid w:val="008A2A26"/>
    <w:rsid w:val="008A3F13"/>
    <w:rsid w:val="008A693C"/>
    <w:rsid w:val="008A7BF2"/>
    <w:rsid w:val="008B27E9"/>
    <w:rsid w:val="008B3F29"/>
    <w:rsid w:val="008B5CF7"/>
    <w:rsid w:val="008B761D"/>
    <w:rsid w:val="008C0F57"/>
    <w:rsid w:val="008C1E58"/>
    <w:rsid w:val="008C2A33"/>
    <w:rsid w:val="008C2EA4"/>
    <w:rsid w:val="008C2F2E"/>
    <w:rsid w:val="008D0196"/>
    <w:rsid w:val="008D2AE7"/>
    <w:rsid w:val="008D5215"/>
    <w:rsid w:val="008D585B"/>
    <w:rsid w:val="008E6075"/>
    <w:rsid w:val="008E6494"/>
    <w:rsid w:val="008E677D"/>
    <w:rsid w:val="008E6CB6"/>
    <w:rsid w:val="008F186B"/>
    <w:rsid w:val="008F37D8"/>
    <w:rsid w:val="008F4F72"/>
    <w:rsid w:val="008F7891"/>
    <w:rsid w:val="008F7D67"/>
    <w:rsid w:val="0090342D"/>
    <w:rsid w:val="00906308"/>
    <w:rsid w:val="00912535"/>
    <w:rsid w:val="00913CD0"/>
    <w:rsid w:val="009143F9"/>
    <w:rsid w:val="00916CBA"/>
    <w:rsid w:val="00916FC1"/>
    <w:rsid w:val="009214E0"/>
    <w:rsid w:val="00921D2D"/>
    <w:rsid w:val="009230AD"/>
    <w:rsid w:val="00923C8D"/>
    <w:rsid w:val="009249AE"/>
    <w:rsid w:val="00924DFC"/>
    <w:rsid w:val="009305CB"/>
    <w:rsid w:val="0093171A"/>
    <w:rsid w:val="00933F0E"/>
    <w:rsid w:val="009371DE"/>
    <w:rsid w:val="00940A5D"/>
    <w:rsid w:val="0094229B"/>
    <w:rsid w:val="0094294D"/>
    <w:rsid w:val="00943573"/>
    <w:rsid w:val="00946673"/>
    <w:rsid w:val="00951B0E"/>
    <w:rsid w:val="0095282F"/>
    <w:rsid w:val="00954D6E"/>
    <w:rsid w:val="00957079"/>
    <w:rsid w:val="00963391"/>
    <w:rsid w:val="0096644C"/>
    <w:rsid w:val="00967630"/>
    <w:rsid w:val="00971843"/>
    <w:rsid w:val="00973A38"/>
    <w:rsid w:val="00974611"/>
    <w:rsid w:val="00975939"/>
    <w:rsid w:val="00977268"/>
    <w:rsid w:val="0097787D"/>
    <w:rsid w:val="0098030C"/>
    <w:rsid w:val="0098121C"/>
    <w:rsid w:val="00981BC9"/>
    <w:rsid w:val="00983FE5"/>
    <w:rsid w:val="0098564F"/>
    <w:rsid w:val="009901C2"/>
    <w:rsid w:val="00990274"/>
    <w:rsid w:val="009910C7"/>
    <w:rsid w:val="009953DF"/>
    <w:rsid w:val="009A2427"/>
    <w:rsid w:val="009A3280"/>
    <w:rsid w:val="009A465D"/>
    <w:rsid w:val="009A629C"/>
    <w:rsid w:val="009A62B9"/>
    <w:rsid w:val="009A6717"/>
    <w:rsid w:val="009A75F6"/>
    <w:rsid w:val="009B107B"/>
    <w:rsid w:val="009B2035"/>
    <w:rsid w:val="009B31F3"/>
    <w:rsid w:val="009B332A"/>
    <w:rsid w:val="009B334F"/>
    <w:rsid w:val="009B6EDD"/>
    <w:rsid w:val="009C3881"/>
    <w:rsid w:val="009C5385"/>
    <w:rsid w:val="009D005F"/>
    <w:rsid w:val="009D427B"/>
    <w:rsid w:val="009D5A59"/>
    <w:rsid w:val="009D5B7F"/>
    <w:rsid w:val="009D6C90"/>
    <w:rsid w:val="009D7066"/>
    <w:rsid w:val="009E41DB"/>
    <w:rsid w:val="009E4534"/>
    <w:rsid w:val="009E796C"/>
    <w:rsid w:val="009F3BFB"/>
    <w:rsid w:val="009F5B96"/>
    <w:rsid w:val="009F7BB5"/>
    <w:rsid w:val="00A00A1F"/>
    <w:rsid w:val="00A012C8"/>
    <w:rsid w:val="00A0132B"/>
    <w:rsid w:val="00A03136"/>
    <w:rsid w:val="00A03BB0"/>
    <w:rsid w:val="00A03EFE"/>
    <w:rsid w:val="00A0595E"/>
    <w:rsid w:val="00A1127F"/>
    <w:rsid w:val="00A13809"/>
    <w:rsid w:val="00A154E9"/>
    <w:rsid w:val="00A169E2"/>
    <w:rsid w:val="00A242C1"/>
    <w:rsid w:val="00A24FB3"/>
    <w:rsid w:val="00A250B4"/>
    <w:rsid w:val="00A25FF3"/>
    <w:rsid w:val="00A260C1"/>
    <w:rsid w:val="00A311AD"/>
    <w:rsid w:val="00A317A4"/>
    <w:rsid w:val="00A323E6"/>
    <w:rsid w:val="00A32D84"/>
    <w:rsid w:val="00A338F4"/>
    <w:rsid w:val="00A3444E"/>
    <w:rsid w:val="00A353B5"/>
    <w:rsid w:val="00A404FD"/>
    <w:rsid w:val="00A431ED"/>
    <w:rsid w:val="00A50143"/>
    <w:rsid w:val="00A505E4"/>
    <w:rsid w:val="00A514C2"/>
    <w:rsid w:val="00A548EF"/>
    <w:rsid w:val="00A60024"/>
    <w:rsid w:val="00A60A53"/>
    <w:rsid w:val="00A613CD"/>
    <w:rsid w:val="00A617F1"/>
    <w:rsid w:val="00A6437D"/>
    <w:rsid w:val="00A66ADC"/>
    <w:rsid w:val="00A6748D"/>
    <w:rsid w:val="00A82265"/>
    <w:rsid w:val="00A83F78"/>
    <w:rsid w:val="00A84E27"/>
    <w:rsid w:val="00A87529"/>
    <w:rsid w:val="00A87B4A"/>
    <w:rsid w:val="00A92129"/>
    <w:rsid w:val="00A922E2"/>
    <w:rsid w:val="00A94AE4"/>
    <w:rsid w:val="00A9638A"/>
    <w:rsid w:val="00AA1DBD"/>
    <w:rsid w:val="00AA4771"/>
    <w:rsid w:val="00AA7767"/>
    <w:rsid w:val="00AB36A3"/>
    <w:rsid w:val="00AB4D37"/>
    <w:rsid w:val="00AB7EC6"/>
    <w:rsid w:val="00AC02E9"/>
    <w:rsid w:val="00AC3CA0"/>
    <w:rsid w:val="00AC408F"/>
    <w:rsid w:val="00AC779F"/>
    <w:rsid w:val="00AD4D1F"/>
    <w:rsid w:val="00AE192C"/>
    <w:rsid w:val="00AE3EC1"/>
    <w:rsid w:val="00AE5497"/>
    <w:rsid w:val="00AE6919"/>
    <w:rsid w:val="00AF0AB3"/>
    <w:rsid w:val="00AF0C2B"/>
    <w:rsid w:val="00AF2D20"/>
    <w:rsid w:val="00AF6599"/>
    <w:rsid w:val="00B01781"/>
    <w:rsid w:val="00B04ADA"/>
    <w:rsid w:val="00B060F2"/>
    <w:rsid w:val="00B063C9"/>
    <w:rsid w:val="00B110DB"/>
    <w:rsid w:val="00B12A98"/>
    <w:rsid w:val="00B15130"/>
    <w:rsid w:val="00B16D58"/>
    <w:rsid w:val="00B17800"/>
    <w:rsid w:val="00B17E91"/>
    <w:rsid w:val="00B21C12"/>
    <w:rsid w:val="00B22C72"/>
    <w:rsid w:val="00B231B4"/>
    <w:rsid w:val="00B2403A"/>
    <w:rsid w:val="00B241E6"/>
    <w:rsid w:val="00B25B04"/>
    <w:rsid w:val="00B30220"/>
    <w:rsid w:val="00B3090A"/>
    <w:rsid w:val="00B3149A"/>
    <w:rsid w:val="00B3563C"/>
    <w:rsid w:val="00B36CDC"/>
    <w:rsid w:val="00B40981"/>
    <w:rsid w:val="00B4413D"/>
    <w:rsid w:val="00B44B81"/>
    <w:rsid w:val="00B44B92"/>
    <w:rsid w:val="00B47D66"/>
    <w:rsid w:val="00B54A49"/>
    <w:rsid w:val="00B54DA9"/>
    <w:rsid w:val="00B55269"/>
    <w:rsid w:val="00B568F9"/>
    <w:rsid w:val="00B605B7"/>
    <w:rsid w:val="00B6137A"/>
    <w:rsid w:val="00B61B89"/>
    <w:rsid w:val="00B65ADC"/>
    <w:rsid w:val="00B65B94"/>
    <w:rsid w:val="00B67AF1"/>
    <w:rsid w:val="00B70797"/>
    <w:rsid w:val="00B70DC3"/>
    <w:rsid w:val="00B72D6F"/>
    <w:rsid w:val="00B73BF6"/>
    <w:rsid w:val="00B753A8"/>
    <w:rsid w:val="00B80354"/>
    <w:rsid w:val="00B863CE"/>
    <w:rsid w:val="00B87AF6"/>
    <w:rsid w:val="00B9111E"/>
    <w:rsid w:val="00B94B51"/>
    <w:rsid w:val="00B94ED2"/>
    <w:rsid w:val="00B951B6"/>
    <w:rsid w:val="00B95655"/>
    <w:rsid w:val="00BA0092"/>
    <w:rsid w:val="00BA0D8E"/>
    <w:rsid w:val="00BA3501"/>
    <w:rsid w:val="00BA401E"/>
    <w:rsid w:val="00BA70B9"/>
    <w:rsid w:val="00BA7398"/>
    <w:rsid w:val="00BB0BF9"/>
    <w:rsid w:val="00BB229B"/>
    <w:rsid w:val="00BB4C2F"/>
    <w:rsid w:val="00BB7201"/>
    <w:rsid w:val="00BB78E0"/>
    <w:rsid w:val="00BC11EE"/>
    <w:rsid w:val="00BC2326"/>
    <w:rsid w:val="00BC499B"/>
    <w:rsid w:val="00BD23BC"/>
    <w:rsid w:val="00BD306D"/>
    <w:rsid w:val="00BD3EA7"/>
    <w:rsid w:val="00BD3EC7"/>
    <w:rsid w:val="00BE007D"/>
    <w:rsid w:val="00BE44D0"/>
    <w:rsid w:val="00BE58B6"/>
    <w:rsid w:val="00BF2833"/>
    <w:rsid w:val="00BF3A3B"/>
    <w:rsid w:val="00BF57FC"/>
    <w:rsid w:val="00BF6D59"/>
    <w:rsid w:val="00BF70FE"/>
    <w:rsid w:val="00C01FD2"/>
    <w:rsid w:val="00C02969"/>
    <w:rsid w:val="00C03275"/>
    <w:rsid w:val="00C0403A"/>
    <w:rsid w:val="00C059B1"/>
    <w:rsid w:val="00C10002"/>
    <w:rsid w:val="00C12436"/>
    <w:rsid w:val="00C12816"/>
    <w:rsid w:val="00C20245"/>
    <w:rsid w:val="00C226D9"/>
    <w:rsid w:val="00C268F2"/>
    <w:rsid w:val="00C27385"/>
    <w:rsid w:val="00C318F4"/>
    <w:rsid w:val="00C31DDC"/>
    <w:rsid w:val="00C33964"/>
    <w:rsid w:val="00C33CBD"/>
    <w:rsid w:val="00C346D4"/>
    <w:rsid w:val="00C376A8"/>
    <w:rsid w:val="00C40729"/>
    <w:rsid w:val="00C40ED8"/>
    <w:rsid w:val="00C4117D"/>
    <w:rsid w:val="00C42FDA"/>
    <w:rsid w:val="00C43CFB"/>
    <w:rsid w:val="00C44571"/>
    <w:rsid w:val="00C45A67"/>
    <w:rsid w:val="00C469CC"/>
    <w:rsid w:val="00C51868"/>
    <w:rsid w:val="00C54AC2"/>
    <w:rsid w:val="00C60D22"/>
    <w:rsid w:val="00C616A4"/>
    <w:rsid w:val="00C61D5E"/>
    <w:rsid w:val="00C63671"/>
    <w:rsid w:val="00C63D81"/>
    <w:rsid w:val="00C75CDE"/>
    <w:rsid w:val="00C80164"/>
    <w:rsid w:val="00C803C4"/>
    <w:rsid w:val="00C80E5E"/>
    <w:rsid w:val="00C82033"/>
    <w:rsid w:val="00C8403F"/>
    <w:rsid w:val="00C8433B"/>
    <w:rsid w:val="00C87C42"/>
    <w:rsid w:val="00C916BD"/>
    <w:rsid w:val="00C91C91"/>
    <w:rsid w:val="00C91D1A"/>
    <w:rsid w:val="00C92241"/>
    <w:rsid w:val="00C93179"/>
    <w:rsid w:val="00C97A12"/>
    <w:rsid w:val="00CA2156"/>
    <w:rsid w:val="00CA2F67"/>
    <w:rsid w:val="00CA6157"/>
    <w:rsid w:val="00CA6C41"/>
    <w:rsid w:val="00CB39B8"/>
    <w:rsid w:val="00CB54CF"/>
    <w:rsid w:val="00CB618F"/>
    <w:rsid w:val="00CB7FE5"/>
    <w:rsid w:val="00CC1D1E"/>
    <w:rsid w:val="00CC2DFB"/>
    <w:rsid w:val="00CC2F68"/>
    <w:rsid w:val="00CC41A0"/>
    <w:rsid w:val="00CC424B"/>
    <w:rsid w:val="00CC7511"/>
    <w:rsid w:val="00CD05DC"/>
    <w:rsid w:val="00CD0A24"/>
    <w:rsid w:val="00CD19F3"/>
    <w:rsid w:val="00CD3DA9"/>
    <w:rsid w:val="00CD4CA3"/>
    <w:rsid w:val="00CD5112"/>
    <w:rsid w:val="00CD53C6"/>
    <w:rsid w:val="00CD63CF"/>
    <w:rsid w:val="00CD7A54"/>
    <w:rsid w:val="00CE33BE"/>
    <w:rsid w:val="00CE4682"/>
    <w:rsid w:val="00CE48B9"/>
    <w:rsid w:val="00CE5806"/>
    <w:rsid w:val="00CE63A9"/>
    <w:rsid w:val="00CF0184"/>
    <w:rsid w:val="00CF2DED"/>
    <w:rsid w:val="00CF3982"/>
    <w:rsid w:val="00CF497D"/>
    <w:rsid w:val="00D00522"/>
    <w:rsid w:val="00D01CE1"/>
    <w:rsid w:val="00D020CD"/>
    <w:rsid w:val="00D02210"/>
    <w:rsid w:val="00D04672"/>
    <w:rsid w:val="00D04C6C"/>
    <w:rsid w:val="00D05CB4"/>
    <w:rsid w:val="00D06089"/>
    <w:rsid w:val="00D13CC0"/>
    <w:rsid w:val="00D1401D"/>
    <w:rsid w:val="00D14777"/>
    <w:rsid w:val="00D153C7"/>
    <w:rsid w:val="00D1567C"/>
    <w:rsid w:val="00D168E8"/>
    <w:rsid w:val="00D16B66"/>
    <w:rsid w:val="00D16C77"/>
    <w:rsid w:val="00D16D14"/>
    <w:rsid w:val="00D17E9A"/>
    <w:rsid w:val="00D216F1"/>
    <w:rsid w:val="00D252E4"/>
    <w:rsid w:val="00D2604E"/>
    <w:rsid w:val="00D318A4"/>
    <w:rsid w:val="00D326C9"/>
    <w:rsid w:val="00D33252"/>
    <w:rsid w:val="00D33BD1"/>
    <w:rsid w:val="00D33F8A"/>
    <w:rsid w:val="00D3524E"/>
    <w:rsid w:val="00D3695D"/>
    <w:rsid w:val="00D3695E"/>
    <w:rsid w:val="00D37F2C"/>
    <w:rsid w:val="00D4125C"/>
    <w:rsid w:val="00D442C9"/>
    <w:rsid w:val="00D451BA"/>
    <w:rsid w:val="00D453A0"/>
    <w:rsid w:val="00D455C1"/>
    <w:rsid w:val="00D45A15"/>
    <w:rsid w:val="00D461D4"/>
    <w:rsid w:val="00D50299"/>
    <w:rsid w:val="00D51C09"/>
    <w:rsid w:val="00D52B09"/>
    <w:rsid w:val="00D53100"/>
    <w:rsid w:val="00D55E3A"/>
    <w:rsid w:val="00D56F7D"/>
    <w:rsid w:val="00D57B47"/>
    <w:rsid w:val="00D621C2"/>
    <w:rsid w:val="00D63903"/>
    <w:rsid w:val="00D659D4"/>
    <w:rsid w:val="00D6618D"/>
    <w:rsid w:val="00D66542"/>
    <w:rsid w:val="00D66F38"/>
    <w:rsid w:val="00D82D98"/>
    <w:rsid w:val="00D86B37"/>
    <w:rsid w:val="00D87C48"/>
    <w:rsid w:val="00D92FDE"/>
    <w:rsid w:val="00D93F4F"/>
    <w:rsid w:val="00D96CDD"/>
    <w:rsid w:val="00DA0830"/>
    <w:rsid w:val="00DA141E"/>
    <w:rsid w:val="00DA4597"/>
    <w:rsid w:val="00DA5050"/>
    <w:rsid w:val="00DA5832"/>
    <w:rsid w:val="00DA675B"/>
    <w:rsid w:val="00DA6C7B"/>
    <w:rsid w:val="00DB1846"/>
    <w:rsid w:val="00DB20D0"/>
    <w:rsid w:val="00DB5211"/>
    <w:rsid w:val="00DB78F5"/>
    <w:rsid w:val="00DC2EB9"/>
    <w:rsid w:val="00DC64DF"/>
    <w:rsid w:val="00DD0E52"/>
    <w:rsid w:val="00DD4360"/>
    <w:rsid w:val="00DD74E6"/>
    <w:rsid w:val="00DE07C2"/>
    <w:rsid w:val="00DE103B"/>
    <w:rsid w:val="00DE1E3F"/>
    <w:rsid w:val="00DE1E71"/>
    <w:rsid w:val="00DE29BF"/>
    <w:rsid w:val="00DE4889"/>
    <w:rsid w:val="00DE5938"/>
    <w:rsid w:val="00DF6593"/>
    <w:rsid w:val="00E0034C"/>
    <w:rsid w:val="00E01BBF"/>
    <w:rsid w:val="00E03E9E"/>
    <w:rsid w:val="00E04382"/>
    <w:rsid w:val="00E06A0C"/>
    <w:rsid w:val="00E073E6"/>
    <w:rsid w:val="00E115D4"/>
    <w:rsid w:val="00E12BD2"/>
    <w:rsid w:val="00E14479"/>
    <w:rsid w:val="00E1656D"/>
    <w:rsid w:val="00E17501"/>
    <w:rsid w:val="00E17CFC"/>
    <w:rsid w:val="00E21695"/>
    <w:rsid w:val="00E22E66"/>
    <w:rsid w:val="00E23810"/>
    <w:rsid w:val="00E253A4"/>
    <w:rsid w:val="00E2723B"/>
    <w:rsid w:val="00E27A6F"/>
    <w:rsid w:val="00E3014E"/>
    <w:rsid w:val="00E30515"/>
    <w:rsid w:val="00E3193D"/>
    <w:rsid w:val="00E31E7C"/>
    <w:rsid w:val="00E36A55"/>
    <w:rsid w:val="00E36AD4"/>
    <w:rsid w:val="00E42E9E"/>
    <w:rsid w:val="00E430E9"/>
    <w:rsid w:val="00E47680"/>
    <w:rsid w:val="00E50D98"/>
    <w:rsid w:val="00E54209"/>
    <w:rsid w:val="00E575B1"/>
    <w:rsid w:val="00E576D0"/>
    <w:rsid w:val="00E6172C"/>
    <w:rsid w:val="00E67C40"/>
    <w:rsid w:val="00E70B9D"/>
    <w:rsid w:val="00E70FF8"/>
    <w:rsid w:val="00E72E5F"/>
    <w:rsid w:val="00E748AF"/>
    <w:rsid w:val="00E74F3F"/>
    <w:rsid w:val="00E76BF9"/>
    <w:rsid w:val="00E7779F"/>
    <w:rsid w:val="00E8384B"/>
    <w:rsid w:val="00E84F9B"/>
    <w:rsid w:val="00E8742E"/>
    <w:rsid w:val="00E87A49"/>
    <w:rsid w:val="00E96EE3"/>
    <w:rsid w:val="00E9760D"/>
    <w:rsid w:val="00E97D99"/>
    <w:rsid w:val="00EA06AB"/>
    <w:rsid w:val="00EA1FF7"/>
    <w:rsid w:val="00EA2DF2"/>
    <w:rsid w:val="00EA42EF"/>
    <w:rsid w:val="00EA50F7"/>
    <w:rsid w:val="00EA634C"/>
    <w:rsid w:val="00EA66A5"/>
    <w:rsid w:val="00EA6CB8"/>
    <w:rsid w:val="00EB062E"/>
    <w:rsid w:val="00EB1985"/>
    <w:rsid w:val="00EB2948"/>
    <w:rsid w:val="00EB46BE"/>
    <w:rsid w:val="00EB622B"/>
    <w:rsid w:val="00EC193B"/>
    <w:rsid w:val="00EC20E9"/>
    <w:rsid w:val="00EC4793"/>
    <w:rsid w:val="00EC5B73"/>
    <w:rsid w:val="00ED1AA2"/>
    <w:rsid w:val="00ED328B"/>
    <w:rsid w:val="00ED4F4C"/>
    <w:rsid w:val="00ED58C2"/>
    <w:rsid w:val="00ED60AD"/>
    <w:rsid w:val="00EE0EB6"/>
    <w:rsid w:val="00EE452D"/>
    <w:rsid w:val="00EF38DD"/>
    <w:rsid w:val="00EF476B"/>
    <w:rsid w:val="00EF6336"/>
    <w:rsid w:val="00EF63AE"/>
    <w:rsid w:val="00F15CE3"/>
    <w:rsid w:val="00F1617D"/>
    <w:rsid w:val="00F16B82"/>
    <w:rsid w:val="00F20AD4"/>
    <w:rsid w:val="00F20BCD"/>
    <w:rsid w:val="00F242CC"/>
    <w:rsid w:val="00F27C26"/>
    <w:rsid w:val="00F304BE"/>
    <w:rsid w:val="00F305BE"/>
    <w:rsid w:val="00F325D2"/>
    <w:rsid w:val="00F339B1"/>
    <w:rsid w:val="00F33AE6"/>
    <w:rsid w:val="00F3418A"/>
    <w:rsid w:val="00F37157"/>
    <w:rsid w:val="00F436CE"/>
    <w:rsid w:val="00F45884"/>
    <w:rsid w:val="00F46272"/>
    <w:rsid w:val="00F477BE"/>
    <w:rsid w:val="00F50895"/>
    <w:rsid w:val="00F5178E"/>
    <w:rsid w:val="00F51FEA"/>
    <w:rsid w:val="00F524E7"/>
    <w:rsid w:val="00F53627"/>
    <w:rsid w:val="00F54FD2"/>
    <w:rsid w:val="00F56021"/>
    <w:rsid w:val="00F569E7"/>
    <w:rsid w:val="00F614E1"/>
    <w:rsid w:val="00F62BC6"/>
    <w:rsid w:val="00F65E82"/>
    <w:rsid w:val="00F67894"/>
    <w:rsid w:val="00F702B1"/>
    <w:rsid w:val="00F71910"/>
    <w:rsid w:val="00F73C0C"/>
    <w:rsid w:val="00F73C4E"/>
    <w:rsid w:val="00F77F95"/>
    <w:rsid w:val="00F81727"/>
    <w:rsid w:val="00F87148"/>
    <w:rsid w:val="00F90958"/>
    <w:rsid w:val="00F92DDB"/>
    <w:rsid w:val="00F932F7"/>
    <w:rsid w:val="00FA23A8"/>
    <w:rsid w:val="00FA23F4"/>
    <w:rsid w:val="00FA387E"/>
    <w:rsid w:val="00FA4AEF"/>
    <w:rsid w:val="00FA7509"/>
    <w:rsid w:val="00FA7E2B"/>
    <w:rsid w:val="00FB0231"/>
    <w:rsid w:val="00FB1121"/>
    <w:rsid w:val="00FB4E6D"/>
    <w:rsid w:val="00FB51DE"/>
    <w:rsid w:val="00FB5667"/>
    <w:rsid w:val="00FC1AA1"/>
    <w:rsid w:val="00FC24DB"/>
    <w:rsid w:val="00FC4A2F"/>
    <w:rsid w:val="00FC6492"/>
    <w:rsid w:val="00FC6A32"/>
    <w:rsid w:val="00FC7D97"/>
    <w:rsid w:val="00FD0115"/>
    <w:rsid w:val="00FD2B79"/>
    <w:rsid w:val="00FD7763"/>
    <w:rsid w:val="00FE01C6"/>
    <w:rsid w:val="00FE187C"/>
    <w:rsid w:val="00FE2EE4"/>
    <w:rsid w:val="00FE350C"/>
    <w:rsid w:val="00FE54B2"/>
    <w:rsid w:val="00FF3287"/>
    <w:rsid w:val="00FF5F57"/>
    <w:rsid w:val="02947CCC"/>
    <w:rsid w:val="03478BC3"/>
    <w:rsid w:val="03C116B2"/>
    <w:rsid w:val="03FAF351"/>
    <w:rsid w:val="0404A205"/>
    <w:rsid w:val="04292A68"/>
    <w:rsid w:val="04AE4786"/>
    <w:rsid w:val="051B52FF"/>
    <w:rsid w:val="0728FC9E"/>
    <w:rsid w:val="07C86DA8"/>
    <w:rsid w:val="07CF1B3C"/>
    <w:rsid w:val="09E2C39A"/>
    <w:rsid w:val="0B02C0EE"/>
    <w:rsid w:val="0C9CBE5F"/>
    <w:rsid w:val="0D114F3D"/>
    <w:rsid w:val="0D2CF81F"/>
    <w:rsid w:val="107C0DBE"/>
    <w:rsid w:val="12AA9535"/>
    <w:rsid w:val="13733ED2"/>
    <w:rsid w:val="139BADB7"/>
    <w:rsid w:val="14A7373F"/>
    <w:rsid w:val="151F5931"/>
    <w:rsid w:val="16437C48"/>
    <w:rsid w:val="17255552"/>
    <w:rsid w:val="187A161E"/>
    <w:rsid w:val="18FC6511"/>
    <w:rsid w:val="1BD5BA53"/>
    <w:rsid w:val="1CEA6CC4"/>
    <w:rsid w:val="1D31345B"/>
    <w:rsid w:val="1D6844D8"/>
    <w:rsid w:val="1DDFA92B"/>
    <w:rsid w:val="1F2465A5"/>
    <w:rsid w:val="211FC019"/>
    <w:rsid w:val="235A2270"/>
    <w:rsid w:val="240EB7CD"/>
    <w:rsid w:val="2455D4AE"/>
    <w:rsid w:val="2580037C"/>
    <w:rsid w:val="25B5714D"/>
    <w:rsid w:val="2657EFE8"/>
    <w:rsid w:val="26F17203"/>
    <w:rsid w:val="27C2335F"/>
    <w:rsid w:val="2883A1D9"/>
    <w:rsid w:val="28AB2C09"/>
    <w:rsid w:val="29734FB8"/>
    <w:rsid w:val="29B037FA"/>
    <w:rsid w:val="2AC9DFBC"/>
    <w:rsid w:val="2B519B7A"/>
    <w:rsid w:val="2BEA0158"/>
    <w:rsid w:val="2C0844CC"/>
    <w:rsid w:val="2C30C35A"/>
    <w:rsid w:val="2C48BA17"/>
    <w:rsid w:val="2D4FB1D2"/>
    <w:rsid w:val="2DF8CEBB"/>
    <w:rsid w:val="2E984B27"/>
    <w:rsid w:val="2EC6250D"/>
    <w:rsid w:val="30568CE4"/>
    <w:rsid w:val="306B418B"/>
    <w:rsid w:val="30E5888C"/>
    <w:rsid w:val="3143F7C5"/>
    <w:rsid w:val="31887A24"/>
    <w:rsid w:val="334B2FD8"/>
    <w:rsid w:val="341AE50E"/>
    <w:rsid w:val="3440D77D"/>
    <w:rsid w:val="34E17481"/>
    <w:rsid w:val="3522CBC5"/>
    <w:rsid w:val="35B055F9"/>
    <w:rsid w:val="361807BB"/>
    <w:rsid w:val="3685E964"/>
    <w:rsid w:val="37137448"/>
    <w:rsid w:val="38581FDD"/>
    <w:rsid w:val="39CCAE76"/>
    <w:rsid w:val="39FCA34C"/>
    <w:rsid w:val="3A49F379"/>
    <w:rsid w:val="3B82A33D"/>
    <w:rsid w:val="3B9F2594"/>
    <w:rsid w:val="3D9AAEF5"/>
    <w:rsid w:val="3EE8206F"/>
    <w:rsid w:val="3EF6F95A"/>
    <w:rsid w:val="3F0C91F1"/>
    <w:rsid w:val="408224E8"/>
    <w:rsid w:val="4254D272"/>
    <w:rsid w:val="42850AD4"/>
    <w:rsid w:val="43A98303"/>
    <w:rsid w:val="43BAA3F2"/>
    <w:rsid w:val="43E02EC3"/>
    <w:rsid w:val="45FC33A4"/>
    <w:rsid w:val="463EED76"/>
    <w:rsid w:val="479DA2F8"/>
    <w:rsid w:val="48134EFE"/>
    <w:rsid w:val="48C4C04D"/>
    <w:rsid w:val="4A1A92DE"/>
    <w:rsid w:val="4A5C3CE4"/>
    <w:rsid w:val="4A66D88E"/>
    <w:rsid w:val="4B09648D"/>
    <w:rsid w:val="4B3951FE"/>
    <w:rsid w:val="4B7A1694"/>
    <w:rsid w:val="4BB86C69"/>
    <w:rsid w:val="4C5343F2"/>
    <w:rsid w:val="4FF95466"/>
    <w:rsid w:val="50185D4E"/>
    <w:rsid w:val="5066A328"/>
    <w:rsid w:val="50687809"/>
    <w:rsid w:val="511FC7AF"/>
    <w:rsid w:val="5258EC47"/>
    <w:rsid w:val="531BC04B"/>
    <w:rsid w:val="531DD2BD"/>
    <w:rsid w:val="5385EAED"/>
    <w:rsid w:val="548DC128"/>
    <w:rsid w:val="5545C5D8"/>
    <w:rsid w:val="5634FF71"/>
    <w:rsid w:val="5675611F"/>
    <w:rsid w:val="57796642"/>
    <w:rsid w:val="57AE2BBD"/>
    <w:rsid w:val="58CE2AD0"/>
    <w:rsid w:val="5931136E"/>
    <w:rsid w:val="59E086E3"/>
    <w:rsid w:val="5A4929C6"/>
    <w:rsid w:val="5A6CC47F"/>
    <w:rsid w:val="5A7F601C"/>
    <w:rsid w:val="5A87D857"/>
    <w:rsid w:val="5AA93A73"/>
    <w:rsid w:val="5B762240"/>
    <w:rsid w:val="5BDF3D73"/>
    <w:rsid w:val="5D6EF61A"/>
    <w:rsid w:val="5D9493E8"/>
    <w:rsid w:val="5DEA03A8"/>
    <w:rsid w:val="5F223C18"/>
    <w:rsid w:val="5F2DBF75"/>
    <w:rsid w:val="5F445417"/>
    <w:rsid w:val="5F68BC74"/>
    <w:rsid w:val="5F92E814"/>
    <w:rsid w:val="5FFAA9FE"/>
    <w:rsid w:val="60846A66"/>
    <w:rsid w:val="613C13C1"/>
    <w:rsid w:val="6286E483"/>
    <w:rsid w:val="62961834"/>
    <w:rsid w:val="641574FC"/>
    <w:rsid w:val="661DE08E"/>
    <w:rsid w:val="665B151D"/>
    <w:rsid w:val="6706186A"/>
    <w:rsid w:val="67134509"/>
    <w:rsid w:val="67A0F128"/>
    <w:rsid w:val="6810C57C"/>
    <w:rsid w:val="68223264"/>
    <w:rsid w:val="68709179"/>
    <w:rsid w:val="689B9B8E"/>
    <w:rsid w:val="69C22374"/>
    <w:rsid w:val="6A217F96"/>
    <w:rsid w:val="6AF1E9EF"/>
    <w:rsid w:val="6D46C689"/>
    <w:rsid w:val="6DC16DAD"/>
    <w:rsid w:val="6E4C9826"/>
    <w:rsid w:val="6EDEFE16"/>
    <w:rsid w:val="70C06282"/>
    <w:rsid w:val="719B3AA6"/>
    <w:rsid w:val="722280DC"/>
    <w:rsid w:val="729060AD"/>
    <w:rsid w:val="740FD0AA"/>
    <w:rsid w:val="74DB11FB"/>
    <w:rsid w:val="75873905"/>
    <w:rsid w:val="76949D73"/>
    <w:rsid w:val="76DE74E1"/>
    <w:rsid w:val="7765045F"/>
    <w:rsid w:val="78BBBB65"/>
    <w:rsid w:val="793780BE"/>
    <w:rsid w:val="793D6440"/>
    <w:rsid w:val="798F0F72"/>
    <w:rsid w:val="79DE2E54"/>
    <w:rsid w:val="7A1621CE"/>
    <w:rsid w:val="7A2E5F54"/>
    <w:rsid w:val="7AD3E34F"/>
    <w:rsid w:val="7BFAA6DB"/>
    <w:rsid w:val="7C2EAF31"/>
    <w:rsid w:val="7CC81B5A"/>
    <w:rsid w:val="7DE7EC91"/>
    <w:rsid w:val="7E72DD82"/>
    <w:rsid w:val="7E753AC4"/>
    <w:rsid w:val="7F1C890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2EC1DD"/>
  <w15:chartTrackingRefBased/>
  <w15:docId w15:val="{59C74402-0C5A-41F9-AD05-7735452D0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1C12"/>
    <w:pPr>
      <w:spacing w:after="120" w:line="240" w:lineRule="auto"/>
      <w:contextualSpacing/>
    </w:pPr>
    <w:rPr>
      <w:rFonts w:ascii="Tahoma" w:eastAsia="Calibri" w:hAnsi="Tahoma" w:cs="Tahoma"/>
    </w:rPr>
  </w:style>
  <w:style w:type="paragraph" w:styleId="Heading1">
    <w:name w:val="heading 1"/>
    <w:basedOn w:val="ListParagraph"/>
    <w:next w:val="Normal"/>
    <w:link w:val="Heading1Char"/>
    <w:uiPriority w:val="9"/>
    <w:qFormat/>
    <w:rsid w:val="001F646A"/>
    <w:pPr>
      <w:numPr>
        <w:numId w:val="2"/>
      </w:numPr>
      <w:outlineLvl w:val="0"/>
    </w:pPr>
    <w:rPr>
      <w:rFonts w:cstheme="minorHAnsi"/>
      <w:b/>
      <w:bCs/>
      <w:color w:val="4471C4"/>
      <w:sz w:val="32"/>
      <w:szCs w:val="32"/>
      <w:lang w:val="en-US"/>
    </w:rPr>
  </w:style>
  <w:style w:type="paragraph" w:styleId="Heading2">
    <w:name w:val="heading 2"/>
    <w:basedOn w:val="ListParagraph"/>
    <w:next w:val="Normal"/>
    <w:link w:val="Heading2Char"/>
    <w:uiPriority w:val="9"/>
    <w:unhideWhenUsed/>
    <w:qFormat/>
    <w:rsid w:val="5F92E814"/>
    <w:pPr>
      <w:keepNext/>
      <w:spacing w:before="120" w:after="120"/>
      <w:ind w:left="0"/>
      <w:outlineLvl w:val="1"/>
    </w:pPr>
    <w:rPr>
      <w:b/>
      <w:bCs/>
      <w:color w:val="006666"/>
      <w:sz w:val="28"/>
      <w:szCs w:val="28"/>
      <w:lang w:val="en-US"/>
    </w:rPr>
  </w:style>
  <w:style w:type="paragraph" w:styleId="Heading3">
    <w:name w:val="heading 3"/>
    <w:basedOn w:val="ListParagraph"/>
    <w:next w:val="Normal"/>
    <w:link w:val="Heading3Char"/>
    <w:uiPriority w:val="9"/>
    <w:unhideWhenUsed/>
    <w:qFormat/>
    <w:rsid w:val="5F92E814"/>
    <w:pPr>
      <w:keepNext/>
      <w:spacing w:before="480" w:after="0"/>
      <w:ind w:left="0"/>
      <w:outlineLvl w:val="2"/>
    </w:pPr>
    <w:rPr>
      <w:b/>
      <w:bCs/>
      <w:color w:val="006666"/>
      <w:lang w:val="en-US"/>
    </w:rPr>
  </w:style>
  <w:style w:type="paragraph" w:styleId="Heading4">
    <w:name w:val="heading 4"/>
    <w:basedOn w:val="Normal"/>
    <w:next w:val="Normal"/>
    <w:link w:val="Heading4Char"/>
    <w:uiPriority w:val="9"/>
    <w:unhideWhenUsed/>
    <w:qFormat/>
    <w:rsid w:val="00C97A12"/>
    <w:pPr>
      <w:outlineLvl w:val="3"/>
    </w:pPr>
    <w:rPr>
      <w:color w:val="00999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F92E814"/>
    <w:pPr>
      <w:spacing w:after="160"/>
      <w:ind w:left="720" w:hanging="360"/>
    </w:pPr>
    <w:rPr>
      <w:rFonts w:asciiTheme="minorHAnsi" w:eastAsiaTheme="minorEastAsia" w:hAnsiTheme="minorHAnsi" w:cstheme="minorBidi"/>
      <w:color w:val="FF0000"/>
    </w:rPr>
  </w:style>
  <w:style w:type="character" w:customStyle="1" w:styleId="Heading1Char">
    <w:name w:val="Heading 1 Char"/>
    <w:basedOn w:val="DefaultParagraphFont"/>
    <w:link w:val="Heading1"/>
    <w:uiPriority w:val="9"/>
    <w:rsid w:val="001F646A"/>
    <w:rPr>
      <w:rFonts w:eastAsiaTheme="minorEastAsia" w:cstheme="minorHAnsi"/>
      <w:b/>
      <w:bCs/>
      <w:color w:val="4471C4"/>
      <w:sz w:val="32"/>
      <w:szCs w:val="32"/>
      <w:lang w:val="en-US"/>
    </w:rPr>
  </w:style>
  <w:style w:type="character" w:customStyle="1" w:styleId="Heading2Char">
    <w:name w:val="Heading 2 Char"/>
    <w:basedOn w:val="DefaultParagraphFont"/>
    <w:link w:val="Heading2"/>
    <w:uiPriority w:val="9"/>
    <w:rsid w:val="00F46272"/>
    <w:rPr>
      <w:rFonts w:eastAsiaTheme="minorEastAsia"/>
      <w:b/>
      <w:bCs/>
      <w:color w:val="006666"/>
      <w:sz w:val="28"/>
      <w:szCs w:val="28"/>
      <w:lang w:val="en-US"/>
    </w:rPr>
  </w:style>
  <w:style w:type="character" w:customStyle="1" w:styleId="Heading3Char">
    <w:name w:val="Heading 3 Char"/>
    <w:basedOn w:val="DefaultParagraphFont"/>
    <w:link w:val="Heading3"/>
    <w:uiPriority w:val="9"/>
    <w:rsid w:val="002D27C5"/>
    <w:rPr>
      <w:rFonts w:eastAsiaTheme="minorEastAsia"/>
      <w:b/>
      <w:bCs/>
      <w:color w:val="006666"/>
      <w:lang w:val="en-US"/>
    </w:rPr>
  </w:style>
  <w:style w:type="character" w:customStyle="1" w:styleId="Heading4Char">
    <w:name w:val="Heading 4 Char"/>
    <w:basedOn w:val="DefaultParagraphFont"/>
    <w:link w:val="Heading4"/>
    <w:uiPriority w:val="9"/>
    <w:rsid w:val="00C97A12"/>
    <w:rPr>
      <w:rFonts w:ascii="Tahoma" w:eastAsia="Calibri" w:hAnsi="Tahoma" w:cs="Tahoma"/>
      <w:color w:val="009999"/>
      <w:lang w:val="en-US"/>
    </w:rPr>
  </w:style>
  <w:style w:type="table" w:styleId="TableGrid">
    <w:name w:val="Table Grid"/>
    <w:basedOn w:val="TableNormal"/>
    <w:uiPriority w:val="39"/>
    <w:rsid w:val="00044C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73C4E"/>
    <w:pPr>
      <w:tabs>
        <w:tab w:val="center" w:pos="4513"/>
        <w:tab w:val="right" w:pos="9026"/>
      </w:tabs>
      <w:spacing w:after="0"/>
    </w:pPr>
  </w:style>
  <w:style w:type="character" w:customStyle="1" w:styleId="HeaderChar">
    <w:name w:val="Header Char"/>
    <w:basedOn w:val="DefaultParagraphFont"/>
    <w:link w:val="Header"/>
    <w:uiPriority w:val="99"/>
    <w:rsid w:val="00F73C4E"/>
    <w:rPr>
      <w:rFonts w:ascii="Tahoma" w:eastAsia="Calibri" w:hAnsi="Tahoma" w:cs="Tahoma"/>
      <w:lang w:val="en-US"/>
    </w:rPr>
  </w:style>
  <w:style w:type="paragraph" w:styleId="Footer">
    <w:name w:val="footer"/>
    <w:basedOn w:val="Normal"/>
    <w:link w:val="FooterChar"/>
    <w:uiPriority w:val="99"/>
    <w:unhideWhenUsed/>
    <w:rsid w:val="00F73C4E"/>
    <w:pPr>
      <w:tabs>
        <w:tab w:val="center" w:pos="4513"/>
        <w:tab w:val="right" w:pos="9026"/>
      </w:tabs>
      <w:spacing w:after="0"/>
    </w:pPr>
  </w:style>
  <w:style w:type="character" w:customStyle="1" w:styleId="FooterChar">
    <w:name w:val="Footer Char"/>
    <w:basedOn w:val="DefaultParagraphFont"/>
    <w:link w:val="Footer"/>
    <w:uiPriority w:val="99"/>
    <w:rsid w:val="00F73C4E"/>
    <w:rPr>
      <w:rFonts w:ascii="Tahoma" w:eastAsia="Calibri" w:hAnsi="Tahoma" w:cs="Tahoma"/>
      <w:lang w:val="en-US"/>
    </w:rPr>
  </w:style>
  <w:style w:type="paragraph" w:styleId="BalloonText">
    <w:name w:val="Balloon Text"/>
    <w:basedOn w:val="Normal"/>
    <w:link w:val="BalloonTextChar"/>
    <w:uiPriority w:val="99"/>
    <w:semiHidden/>
    <w:unhideWhenUsed/>
    <w:rsid w:val="0087346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73468"/>
    <w:rPr>
      <w:rFonts w:ascii="Segoe UI" w:eastAsia="Calibri" w:hAnsi="Segoe UI" w:cs="Segoe UI"/>
      <w:sz w:val="18"/>
      <w:szCs w:val="18"/>
      <w:lang w:val="en-US"/>
    </w:rPr>
  </w:style>
  <w:style w:type="paragraph" w:styleId="NormalWeb">
    <w:name w:val="Normal (Web)"/>
    <w:basedOn w:val="Normal"/>
    <w:uiPriority w:val="99"/>
    <w:semiHidden/>
    <w:unhideWhenUsed/>
    <w:rsid w:val="00E576D0"/>
    <w:pPr>
      <w:spacing w:before="100" w:beforeAutospacing="1" w:after="100" w:afterAutospacing="1"/>
      <w:contextualSpacing w:val="0"/>
    </w:pPr>
    <w:rPr>
      <w:rFonts w:ascii="Times New Roman" w:eastAsia="Times New Roman" w:hAnsi="Times New Roman" w:cs="Times New Roman"/>
      <w:sz w:val="24"/>
      <w:szCs w:val="24"/>
      <w:lang w:eastAsia="en-GB"/>
    </w:rPr>
  </w:style>
  <w:style w:type="table" w:customStyle="1" w:styleId="TableGrid0">
    <w:name w:val="TableGrid"/>
    <w:rsid w:val="00442827"/>
    <w:pPr>
      <w:spacing w:after="0" w:line="240" w:lineRule="auto"/>
    </w:pPr>
    <w:rPr>
      <w:rFonts w:eastAsiaTheme="minorEastAsia"/>
      <w:lang w:eastAsia="en-GB"/>
    </w:rPr>
    <w:tblPr>
      <w:tblCellMar>
        <w:top w:w="0" w:type="dxa"/>
        <w:left w:w="0" w:type="dxa"/>
        <w:bottom w:w="0" w:type="dxa"/>
        <w:right w:w="0" w:type="dxa"/>
      </w:tblCellMar>
    </w:tblPr>
  </w:style>
  <w:style w:type="table" w:styleId="PlainTable1">
    <w:name w:val="Plain Table 1"/>
    <w:basedOn w:val="TableNormal"/>
    <w:uiPriority w:val="41"/>
    <w:rsid w:val="008E6CB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C82033"/>
    <w:rPr>
      <w:color w:val="0563C1" w:themeColor="hyperlink"/>
      <w:u w:val="single"/>
    </w:rPr>
  </w:style>
  <w:style w:type="table" w:customStyle="1" w:styleId="TableGrid1">
    <w:name w:val="Table Grid1"/>
    <w:basedOn w:val="TableNormal"/>
    <w:next w:val="TableGrid"/>
    <w:uiPriority w:val="59"/>
    <w:rsid w:val="00850C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294AD8"/>
    <w:pPr>
      <w:keepNext/>
      <w:keepLines/>
      <w:spacing w:before="240" w:after="0" w:line="259" w:lineRule="auto"/>
      <w:contextualSpacing w:val="0"/>
      <w:outlineLvl w:val="9"/>
    </w:pPr>
    <w:rPr>
      <w:rFonts w:asciiTheme="majorHAnsi" w:eastAsiaTheme="majorEastAsia" w:hAnsiTheme="majorHAnsi" w:cstheme="majorBidi"/>
      <w:b w:val="0"/>
      <w:color w:val="2F5496" w:themeColor="accent1" w:themeShade="BF"/>
    </w:rPr>
  </w:style>
  <w:style w:type="paragraph" w:styleId="TOC1">
    <w:name w:val="toc 1"/>
    <w:basedOn w:val="Normal"/>
    <w:next w:val="Normal"/>
    <w:autoRedefine/>
    <w:uiPriority w:val="39"/>
    <w:unhideWhenUsed/>
    <w:rsid w:val="00294AD8"/>
    <w:pPr>
      <w:spacing w:after="100"/>
    </w:pPr>
  </w:style>
  <w:style w:type="paragraph" w:styleId="TOC2">
    <w:name w:val="toc 2"/>
    <w:basedOn w:val="Normal"/>
    <w:next w:val="Normal"/>
    <w:autoRedefine/>
    <w:uiPriority w:val="39"/>
    <w:unhideWhenUsed/>
    <w:rsid w:val="00294AD8"/>
    <w:pPr>
      <w:spacing w:after="100"/>
      <w:ind w:left="200"/>
    </w:pPr>
  </w:style>
  <w:style w:type="character" w:customStyle="1" w:styleId="UnresolvedMention1">
    <w:name w:val="Unresolved Mention1"/>
    <w:basedOn w:val="DefaultParagraphFont"/>
    <w:uiPriority w:val="99"/>
    <w:semiHidden/>
    <w:unhideWhenUsed/>
    <w:rsid w:val="005A4C65"/>
    <w:rPr>
      <w:color w:val="605E5C"/>
      <w:shd w:val="clear" w:color="auto" w:fill="E1DFDD"/>
    </w:rPr>
  </w:style>
  <w:style w:type="character" w:styleId="Strong">
    <w:name w:val="Strong"/>
    <w:basedOn w:val="DefaultParagraphFont"/>
    <w:uiPriority w:val="22"/>
    <w:qFormat/>
    <w:rsid w:val="00036035"/>
    <w:rPr>
      <w:b/>
      <w:bCs/>
    </w:rPr>
  </w:style>
  <w:style w:type="paragraph" w:styleId="TOC3">
    <w:name w:val="toc 3"/>
    <w:basedOn w:val="Normal"/>
    <w:next w:val="Normal"/>
    <w:autoRedefine/>
    <w:uiPriority w:val="39"/>
    <w:unhideWhenUsed/>
    <w:rsid w:val="00CE33BE"/>
    <w:pPr>
      <w:tabs>
        <w:tab w:val="right" w:leader="dot" w:pos="10456"/>
      </w:tabs>
      <w:spacing w:after="100"/>
      <w:ind w:left="400"/>
    </w:pPr>
    <w:rPr>
      <w:noProof/>
      <w:sz w:val="16"/>
    </w:rPr>
  </w:style>
  <w:style w:type="character" w:styleId="FollowedHyperlink">
    <w:name w:val="FollowedHyperlink"/>
    <w:basedOn w:val="DefaultParagraphFont"/>
    <w:uiPriority w:val="99"/>
    <w:semiHidden/>
    <w:unhideWhenUsed/>
    <w:rsid w:val="009B107B"/>
    <w:rPr>
      <w:color w:val="954F72" w:themeColor="followedHyperlink"/>
      <w:u w:val="single"/>
    </w:rPr>
  </w:style>
  <w:style w:type="paragraph" w:customStyle="1" w:styleId="MainText">
    <w:name w:val="Main Text"/>
    <w:basedOn w:val="Normal"/>
    <w:qFormat/>
    <w:rsid w:val="002049E2"/>
    <w:pPr>
      <w:spacing w:after="0" w:line="320" w:lineRule="exact"/>
      <w:contextualSpacing w:val="0"/>
    </w:pPr>
    <w:rPr>
      <w:rFonts w:eastAsiaTheme="minorHAnsi"/>
    </w:rPr>
  </w:style>
  <w:style w:type="paragraph" w:customStyle="1" w:styleId="Bulletpointstyle">
    <w:name w:val="Bullet point style"/>
    <w:basedOn w:val="ListParagraph"/>
    <w:uiPriority w:val="1"/>
    <w:qFormat/>
    <w:rsid w:val="5F92E814"/>
    <w:pPr>
      <w:numPr>
        <w:numId w:val="6"/>
      </w:numPr>
    </w:pPr>
    <w:rPr>
      <w:rFonts w:ascii="Calibri" w:hAnsi="Calibri"/>
    </w:rPr>
  </w:style>
  <w:style w:type="table" w:customStyle="1" w:styleId="TableGrid2">
    <w:name w:val="Table Grid2"/>
    <w:basedOn w:val="TableNormal"/>
    <w:next w:val="TableGrid"/>
    <w:uiPriority w:val="59"/>
    <w:rsid w:val="00D005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3573D0"/>
    <w:pPr>
      <w:spacing w:after="100" w:line="259" w:lineRule="auto"/>
      <w:ind w:left="660"/>
      <w:contextualSpacing w:val="0"/>
    </w:pPr>
    <w:rPr>
      <w:rFonts w:asciiTheme="minorHAnsi" w:eastAsiaTheme="minorEastAsia" w:hAnsiTheme="minorHAnsi" w:cstheme="minorBidi"/>
      <w:lang w:eastAsia="en-GB"/>
    </w:rPr>
  </w:style>
  <w:style w:type="paragraph" w:styleId="TOC5">
    <w:name w:val="toc 5"/>
    <w:basedOn w:val="Normal"/>
    <w:next w:val="Normal"/>
    <w:autoRedefine/>
    <w:uiPriority w:val="39"/>
    <w:unhideWhenUsed/>
    <w:rsid w:val="003573D0"/>
    <w:pPr>
      <w:spacing w:after="100" w:line="259" w:lineRule="auto"/>
      <w:ind w:left="880"/>
      <w:contextualSpacing w:val="0"/>
    </w:pPr>
    <w:rPr>
      <w:rFonts w:asciiTheme="minorHAnsi" w:eastAsiaTheme="minorEastAsia" w:hAnsiTheme="minorHAnsi" w:cstheme="minorBidi"/>
      <w:lang w:eastAsia="en-GB"/>
    </w:rPr>
  </w:style>
  <w:style w:type="paragraph" w:styleId="TOC6">
    <w:name w:val="toc 6"/>
    <w:basedOn w:val="Normal"/>
    <w:next w:val="Normal"/>
    <w:autoRedefine/>
    <w:uiPriority w:val="39"/>
    <w:unhideWhenUsed/>
    <w:rsid w:val="003573D0"/>
    <w:pPr>
      <w:spacing w:after="100" w:line="259" w:lineRule="auto"/>
      <w:ind w:left="1100"/>
      <w:contextualSpacing w:val="0"/>
    </w:pPr>
    <w:rPr>
      <w:rFonts w:asciiTheme="minorHAnsi" w:eastAsiaTheme="minorEastAsia" w:hAnsiTheme="minorHAnsi" w:cstheme="minorBidi"/>
      <w:lang w:eastAsia="en-GB"/>
    </w:rPr>
  </w:style>
  <w:style w:type="paragraph" w:styleId="TOC7">
    <w:name w:val="toc 7"/>
    <w:basedOn w:val="Normal"/>
    <w:next w:val="Normal"/>
    <w:autoRedefine/>
    <w:uiPriority w:val="39"/>
    <w:unhideWhenUsed/>
    <w:rsid w:val="003573D0"/>
    <w:pPr>
      <w:spacing w:after="100" w:line="259" w:lineRule="auto"/>
      <w:ind w:left="1320"/>
      <w:contextualSpacing w:val="0"/>
    </w:pPr>
    <w:rPr>
      <w:rFonts w:asciiTheme="minorHAnsi" w:eastAsiaTheme="minorEastAsia" w:hAnsiTheme="minorHAnsi" w:cstheme="minorBidi"/>
      <w:lang w:eastAsia="en-GB"/>
    </w:rPr>
  </w:style>
  <w:style w:type="paragraph" w:styleId="TOC8">
    <w:name w:val="toc 8"/>
    <w:basedOn w:val="Normal"/>
    <w:next w:val="Normal"/>
    <w:autoRedefine/>
    <w:uiPriority w:val="39"/>
    <w:unhideWhenUsed/>
    <w:rsid w:val="003573D0"/>
    <w:pPr>
      <w:spacing w:after="100" w:line="259" w:lineRule="auto"/>
      <w:ind w:left="1540"/>
      <w:contextualSpacing w:val="0"/>
    </w:pPr>
    <w:rPr>
      <w:rFonts w:asciiTheme="minorHAnsi" w:eastAsiaTheme="minorEastAsia" w:hAnsiTheme="minorHAnsi" w:cstheme="minorBidi"/>
      <w:lang w:eastAsia="en-GB"/>
    </w:rPr>
  </w:style>
  <w:style w:type="paragraph" w:styleId="TOC9">
    <w:name w:val="toc 9"/>
    <w:basedOn w:val="Normal"/>
    <w:next w:val="Normal"/>
    <w:autoRedefine/>
    <w:uiPriority w:val="39"/>
    <w:unhideWhenUsed/>
    <w:rsid w:val="003573D0"/>
    <w:pPr>
      <w:spacing w:after="100" w:line="259" w:lineRule="auto"/>
      <w:ind w:left="1760"/>
      <w:contextualSpacing w:val="0"/>
    </w:pPr>
    <w:rPr>
      <w:rFonts w:asciiTheme="minorHAnsi" w:eastAsiaTheme="minorEastAsia" w:hAnsiTheme="minorHAnsi" w:cstheme="minorBidi"/>
      <w:lang w:eastAsia="en-GB"/>
    </w:rPr>
  </w:style>
  <w:style w:type="character" w:styleId="CommentReference">
    <w:name w:val="annotation reference"/>
    <w:basedOn w:val="DefaultParagraphFont"/>
    <w:uiPriority w:val="99"/>
    <w:semiHidden/>
    <w:unhideWhenUsed/>
    <w:rsid w:val="00F20BCD"/>
    <w:rPr>
      <w:sz w:val="16"/>
      <w:szCs w:val="16"/>
    </w:rPr>
  </w:style>
  <w:style w:type="paragraph" w:styleId="CommentText">
    <w:name w:val="annotation text"/>
    <w:basedOn w:val="Normal"/>
    <w:link w:val="CommentTextChar"/>
    <w:uiPriority w:val="99"/>
    <w:unhideWhenUsed/>
    <w:rsid w:val="00F20BCD"/>
    <w:rPr>
      <w:szCs w:val="20"/>
    </w:rPr>
  </w:style>
  <w:style w:type="character" w:customStyle="1" w:styleId="CommentTextChar">
    <w:name w:val="Comment Text Char"/>
    <w:basedOn w:val="DefaultParagraphFont"/>
    <w:link w:val="CommentText"/>
    <w:uiPriority w:val="99"/>
    <w:rsid w:val="00F20BCD"/>
    <w:rPr>
      <w:rFonts w:ascii="Tahoma" w:eastAsia="Calibri" w:hAnsi="Tahoma" w:cs="Tahoma"/>
      <w:sz w:val="20"/>
      <w:szCs w:val="20"/>
    </w:rPr>
  </w:style>
  <w:style w:type="paragraph" w:styleId="CommentSubject">
    <w:name w:val="annotation subject"/>
    <w:basedOn w:val="CommentText"/>
    <w:next w:val="CommentText"/>
    <w:link w:val="CommentSubjectChar"/>
    <w:uiPriority w:val="99"/>
    <w:semiHidden/>
    <w:unhideWhenUsed/>
    <w:rsid w:val="00F20BCD"/>
    <w:rPr>
      <w:b/>
      <w:bCs/>
    </w:rPr>
  </w:style>
  <w:style w:type="character" w:customStyle="1" w:styleId="CommentSubjectChar">
    <w:name w:val="Comment Subject Char"/>
    <w:basedOn w:val="CommentTextChar"/>
    <w:link w:val="CommentSubject"/>
    <w:uiPriority w:val="99"/>
    <w:semiHidden/>
    <w:rsid w:val="00F20BCD"/>
    <w:rPr>
      <w:rFonts w:ascii="Tahoma" w:eastAsia="Calibri" w:hAnsi="Tahoma" w:cs="Tahoma"/>
      <w:b/>
      <w:bCs/>
      <w:sz w:val="20"/>
      <w:szCs w:val="20"/>
    </w:rPr>
  </w:style>
  <w:style w:type="paragraph" w:styleId="Revision">
    <w:name w:val="Revision"/>
    <w:hidden/>
    <w:uiPriority w:val="99"/>
    <w:semiHidden/>
    <w:rsid w:val="00D326C9"/>
    <w:pPr>
      <w:spacing w:after="0" w:line="240" w:lineRule="auto"/>
    </w:pPr>
    <w:rPr>
      <w:rFonts w:ascii="Tahoma" w:eastAsia="Calibri" w:hAnsi="Tahoma" w:cs="Tahoma"/>
      <w:sz w:val="20"/>
    </w:rPr>
  </w:style>
  <w:style w:type="paragraph" w:styleId="PlainText">
    <w:name w:val="Plain Text"/>
    <w:basedOn w:val="Normal"/>
    <w:link w:val="PlainTextChar"/>
    <w:uiPriority w:val="99"/>
    <w:semiHidden/>
    <w:unhideWhenUsed/>
    <w:rsid w:val="00D326C9"/>
    <w:pPr>
      <w:spacing w:after="0"/>
      <w:contextualSpacing w:val="0"/>
    </w:pPr>
    <w:rPr>
      <w:rFonts w:ascii="Calibri" w:eastAsiaTheme="minorHAnsi" w:hAnsi="Calibri" w:cs="Consolas"/>
      <w:szCs w:val="21"/>
    </w:rPr>
  </w:style>
  <w:style w:type="character" w:customStyle="1" w:styleId="PlainTextChar">
    <w:name w:val="Plain Text Char"/>
    <w:basedOn w:val="DefaultParagraphFont"/>
    <w:link w:val="PlainText"/>
    <w:uiPriority w:val="99"/>
    <w:semiHidden/>
    <w:rsid w:val="00D326C9"/>
    <w:rPr>
      <w:rFonts w:ascii="Calibri" w:hAnsi="Calibri" w:cs="Consolas"/>
      <w:szCs w:val="21"/>
    </w:rPr>
  </w:style>
  <w:style w:type="paragraph" w:customStyle="1" w:styleId="CSCTStart">
    <w:name w:val="CSCT Start"/>
    <w:basedOn w:val="Normal"/>
    <w:link w:val="CSCTStartChar"/>
    <w:qFormat/>
    <w:rsid w:val="00AD4D1F"/>
    <w:pPr>
      <w:jc w:val="center"/>
    </w:pPr>
    <w:rPr>
      <w:rFonts w:ascii="Consolas" w:hAnsi="Consolas"/>
      <w:noProof/>
      <w:sz w:val="20"/>
      <w:lang w:eastAsia="en-GB"/>
    </w:rPr>
  </w:style>
  <w:style w:type="paragraph" w:customStyle="1" w:styleId="Tiny">
    <w:name w:val="Tiny"/>
    <w:basedOn w:val="Normal"/>
    <w:link w:val="TinyChar"/>
    <w:qFormat/>
    <w:rsid w:val="00133813"/>
    <w:pPr>
      <w:spacing w:after="0"/>
    </w:pPr>
    <w:rPr>
      <w:b/>
      <w:bCs/>
      <w:color w:val="006666"/>
      <w:sz w:val="16"/>
      <w:szCs w:val="12"/>
    </w:rPr>
  </w:style>
  <w:style w:type="character" w:customStyle="1" w:styleId="CSCTStartChar">
    <w:name w:val="CSCT Start Char"/>
    <w:basedOn w:val="HeaderChar"/>
    <w:link w:val="CSCTStart"/>
    <w:rsid w:val="00AD4D1F"/>
    <w:rPr>
      <w:rFonts w:ascii="Consolas" w:eastAsia="Calibri" w:hAnsi="Consolas" w:cs="Tahoma"/>
      <w:noProof/>
      <w:sz w:val="20"/>
      <w:lang w:val="en-US" w:eastAsia="en-GB"/>
    </w:rPr>
  </w:style>
  <w:style w:type="paragraph" w:customStyle="1" w:styleId="Information">
    <w:name w:val="Information"/>
    <w:basedOn w:val="Normal"/>
    <w:link w:val="InformationChar"/>
    <w:qFormat/>
    <w:rsid w:val="00731FBB"/>
    <w:pPr>
      <w:keepNext/>
      <w:keepLines/>
      <w:spacing w:after="0" w:line="259" w:lineRule="auto"/>
      <w:contextualSpacing w:val="0"/>
    </w:pPr>
    <w:rPr>
      <w:noProof/>
      <w:color w:val="2F5496" w:themeColor="accent1" w:themeShade="BF"/>
      <w:sz w:val="18"/>
      <w:szCs w:val="16"/>
      <w:lang w:eastAsia="en-GB"/>
    </w:rPr>
  </w:style>
  <w:style w:type="character" w:customStyle="1" w:styleId="TinyChar">
    <w:name w:val="Tiny Char"/>
    <w:basedOn w:val="DefaultParagraphFont"/>
    <w:link w:val="Tiny"/>
    <w:rsid w:val="00133813"/>
    <w:rPr>
      <w:rFonts w:ascii="Tahoma" w:eastAsia="Calibri" w:hAnsi="Tahoma" w:cs="Tahoma"/>
      <w:b/>
      <w:bCs/>
      <w:color w:val="006666"/>
      <w:sz w:val="16"/>
      <w:szCs w:val="12"/>
    </w:rPr>
  </w:style>
  <w:style w:type="table" w:styleId="PlainTable2">
    <w:name w:val="Plain Table 2"/>
    <w:basedOn w:val="TableNormal"/>
    <w:uiPriority w:val="42"/>
    <w:rsid w:val="00731FB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InformationChar">
    <w:name w:val="Information Char"/>
    <w:basedOn w:val="DefaultParagraphFont"/>
    <w:link w:val="Information"/>
    <w:rsid w:val="00731FBB"/>
    <w:rPr>
      <w:rFonts w:ascii="Tahoma" w:eastAsia="Calibri" w:hAnsi="Tahoma" w:cs="Tahoma"/>
      <w:noProof/>
      <w:color w:val="2F5496" w:themeColor="accent1" w:themeShade="BF"/>
      <w:sz w:val="18"/>
      <w:szCs w:val="16"/>
      <w:lang w:eastAsia="en-GB"/>
    </w:rPr>
  </w:style>
  <w:style w:type="character" w:customStyle="1" w:styleId="UnresolvedMention2">
    <w:name w:val="Unresolved Mention2"/>
    <w:basedOn w:val="DefaultParagraphFont"/>
    <w:uiPriority w:val="99"/>
    <w:semiHidden/>
    <w:unhideWhenUsed/>
    <w:rsid w:val="000F23B9"/>
    <w:rPr>
      <w:color w:val="605E5C"/>
      <w:shd w:val="clear" w:color="auto" w:fill="E1DFDD"/>
    </w:rPr>
  </w:style>
  <w:style w:type="character" w:customStyle="1" w:styleId="hideoff1">
    <w:name w:val="hideoff1"/>
    <w:basedOn w:val="DefaultParagraphFont"/>
    <w:rsid w:val="009F3BFB"/>
  </w:style>
  <w:style w:type="character" w:customStyle="1" w:styleId="mobile-table-label">
    <w:name w:val="mobile-table-label"/>
    <w:basedOn w:val="DefaultParagraphFont"/>
    <w:rsid w:val="009F3BFB"/>
  </w:style>
  <w:style w:type="character" w:customStyle="1" w:styleId="table-data-cell-value">
    <w:name w:val="table-data-cell-value"/>
    <w:basedOn w:val="DefaultParagraphFont"/>
    <w:rsid w:val="009F3BFB"/>
  </w:style>
  <w:style w:type="character" w:customStyle="1" w:styleId="label1">
    <w:name w:val="label1"/>
    <w:rsid w:val="0003225F"/>
    <w:rPr>
      <w:b/>
      <w:bCs/>
    </w:rPr>
  </w:style>
  <w:style w:type="character" w:customStyle="1" w:styleId="shout1">
    <w:name w:val="shout1"/>
    <w:rsid w:val="0003225F"/>
    <w:rPr>
      <w:b/>
      <w:bCs/>
      <w:sz w:val="24"/>
      <w:szCs w:val="24"/>
    </w:rPr>
  </w:style>
  <w:style w:type="character" w:customStyle="1" w:styleId="apple-converted-space">
    <w:name w:val="apple-converted-space"/>
    <w:basedOn w:val="DefaultParagraphFont"/>
    <w:rsid w:val="0003225F"/>
  </w:style>
  <w:style w:type="character" w:styleId="UnresolvedMention">
    <w:name w:val="Unresolved Mention"/>
    <w:basedOn w:val="DefaultParagraphFont"/>
    <w:uiPriority w:val="99"/>
    <w:semiHidden/>
    <w:unhideWhenUsed/>
    <w:rsid w:val="00E7779F"/>
    <w:rPr>
      <w:color w:val="605E5C"/>
      <w:shd w:val="clear" w:color="auto" w:fill="E1DFDD"/>
    </w:rPr>
  </w:style>
  <w:style w:type="paragraph" w:styleId="Title">
    <w:name w:val="Title"/>
    <w:basedOn w:val="Normal"/>
    <w:next w:val="Normal"/>
    <w:link w:val="TitleChar"/>
    <w:uiPriority w:val="10"/>
    <w:qFormat/>
    <w:rsid w:val="00B95655"/>
    <w:pPr>
      <w:spacing w:after="0"/>
      <w:jc w:val="center"/>
    </w:pPr>
    <w:rPr>
      <w:rFonts w:asciiTheme="minorHAnsi" w:eastAsiaTheme="majorEastAsia" w:hAnsiTheme="minorHAnsi" w:cstheme="minorHAnsi"/>
      <w:b/>
      <w:spacing w:val="-10"/>
      <w:kern w:val="28"/>
      <w:sz w:val="48"/>
      <w:szCs w:val="48"/>
    </w:rPr>
  </w:style>
  <w:style w:type="character" w:customStyle="1" w:styleId="TitleChar">
    <w:name w:val="Title Char"/>
    <w:basedOn w:val="DefaultParagraphFont"/>
    <w:link w:val="Title"/>
    <w:uiPriority w:val="10"/>
    <w:rsid w:val="00B95655"/>
    <w:rPr>
      <w:rFonts w:eastAsiaTheme="majorEastAsia" w:cstheme="minorHAnsi"/>
      <w:b/>
      <w:spacing w:val="-10"/>
      <w:kern w:val="28"/>
      <w:sz w:val="48"/>
      <w:szCs w:val="48"/>
    </w:rPr>
  </w:style>
  <w:style w:type="paragraph" w:customStyle="1" w:styleId="p1">
    <w:name w:val="p1"/>
    <w:basedOn w:val="Normal"/>
    <w:rsid w:val="0027162B"/>
    <w:pPr>
      <w:spacing w:after="0"/>
      <w:contextualSpacing w:val="0"/>
    </w:pPr>
    <w:rPr>
      <w:rFonts w:ascii="Arial" w:eastAsia="Times New Roman" w:hAnsi="Arial" w:cs="Arial"/>
      <w:color w:val="000000"/>
      <w:sz w:val="18"/>
      <w:szCs w:val="18"/>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632419">
      <w:bodyDiv w:val="1"/>
      <w:marLeft w:val="0"/>
      <w:marRight w:val="0"/>
      <w:marTop w:val="0"/>
      <w:marBottom w:val="0"/>
      <w:divBdr>
        <w:top w:val="none" w:sz="0" w:space="0" w:color="auto"/>
        <w:left w:val="none" w:sz="0" w:space="0" w:color="auto"/>
        <w:bottom w:val="none" w:sz="0" w:space="0" w:color="auto"/>
        <w:right w:val="none" w:sz="0" w:space="0" w:color="auto"/>
      </w:divBdr>
      <w:divsChild>
        <w:div w:id="642857087">
          <w:marLeft w:val="0"/>
          <w:marRight w:val="0"/>
          <w:marTop w:val="0"/>
          <w:marBottom w:val="0"/>
          <w:divBdr>
            <w:top w:val="none" w:sz="0" w:space="0" w:color="auto"/>
            <w:left w:val="none" w:sz="0" w:space="0" w:color="auto"/>
            <w:bottom w:val="none" w:sz="0" w:space="0" w:color="auto"/>
            <w:right w:val="none" w:sz="0" w:space="0" w:color="auto"/>
          </w:divBdr>
        </w:div>
      </w:divsChild>
    </w:div>
    <w:div w:id="99686808">
      <w:bodyDiv w:val="1"/>
      <w:marLeft w:val="0"/>
      <w:marRight w:val="0"/>
      <w:marTop w:val="0"/>
      <w:marBottom w:val="0"/>
      <w:divBdr>
        <w:top w:val="none" w:sz="0" w:space="0" w:color="auto"/>
        <w:left w:val="none" w:sz="0" w:space="0" w:color="auto"/>
        <w:bottom w:val="none" w:sz="0" w:space="0" w:color="auto"/>
        <w:right w:val="none" w:sz="0" w:space="0" w:color="auto"/>
      </w:divBdr>
    </w:div>
    <w:div w:id="145166713">
      <w:bodyDiv w:val="1"/>
      <w:marLeft w:val="0"/>
      <w:marRight w:val="0"/>
      <w:marTop w:val="0"/>
      <w:marBottom w:val="0"/>
      <w:divBdr>
        <w:top w:val="none" w:sz="0" w:space="0" w:color="auto"/>
        <w:left w:val="none" w:sz="0" w:space="0" w:color="auto"/>
        <w:bottom w:val="none" w:sz="0" w:space="0" w:color="auto"/>
        <w:right w:val="none" w:sz="0" w:space="0" w:color="auto"/>
      </w:divBdr>
    </w:div>
    <w:div w:id="273754253">
      <w:bodyDiv w:val="1"/>
      <w:marLeft w:val="0"/>
      <w:marRight w:val="0"/>
      <w:marTop w:val="0"/>
      <w:marBottom w:val="0"/>
      <w:divBdr>
        <w:top w:val="none" w:sz="0" w:space="0" w:color="auto"/>
        <w:left w:val="none" w:sz="0" w:space="0" w:color="auto"/>
        <w:bottom w:val="none" w:sz="0" w:space="0" w:color="auto"/>
        <w:right w:val="none" w:sz="0" w:space="0" w:color="auto"/>
      </w:divBdr>
    </w:div>
    <w:div w:id="275525070">
      <w:bodyDiv w:val="1"/>
      <w:marLeft w:val="0"/>
      <w:marRight w:val="0"/>
      <w:marTop w:val="0"/>
      <w:marBottom w:val="0"/>
      <w:divBdr>
        <w:top w:val="none" w:sz="0" w:space="0" w:color="auto"/>
        <w:left w:val="none" w:sz="0" w:space="0" w:color="auto"/>
        <w:bottom w:val="none" w:sz="0" w:space="0" w:color="auto"/>
        <w:right w:val="none" w:sz="0" w:space="0" w:color="auto"/>
      </w:divBdr>
    </w:div>
    <w:div w:id="491725885">
      <w:bodyDiv w:val="1"/>
      <w:marLeft w:val="0"/>
      <w:marRight w:val="0"/>
      <w:marTop w:val="0"/>
      <w:marBottom w:val="0"/>
      <w:divBdr>
        <w:top w:val="none" w:sz="0" w:space="0" w:color="auto"/>
        <w:left w:val="none" w:sz="0" w:space="0" w:color="auto"/>
        <w:bottom w:val="none" w:sz="0" w:space="0" w:color="auto"/>
        <w:right w:val="none" w:sz="0" w:space="0" w:color="auto"/>
      </w:divBdr>
      <w:divsChild>
        <w:div w:id="28722163">
          <w:marLeft w:val="547"/>
          <w:marRight w:val="0"/>
          <w:marTop w:val="115"/>
          <w:marBottom w:val="0"/>
          <w:divBdr>
            <w:top w:val="none" w:sz="0" w:space="0" w:color="auto"/>
            <w:left w:val="none" w:sz="0" w:space="0" w:color="auto"/>
            <w:bottom w:val="none" w:sz="0" w:space="0" w:color="auto"/>
            <w:right w:val="none" w:sz="0" w:space="0" w:color="auto"/>
          </w:divBdr>
        </w:div>
        <w:div w:id="426851908">
          <w:marLeft w:val="547"/>
          <w:marRight w:val="0"/>
          <w:marTop w:val="115"/>
          <w:marBottom w:val="0"/>
          <w:divBdr>
            <w:top w:val="none" w:sz="0" w:space="0" w:color="auto"/>
            <w:left w:val="none" w:sz="0" w:space="0" w:color="auto"/>
            <w:bottom w:val="none" w:sz="0" w:space="0" w:color="auto"/>
            <w:right w:val="none" w:sz="0" w:space="0" w:color="auto"/>
          </w:divBdr>
        </w:div>
        <w:div w:id="530848707">
          <w:marLeft w:val="547"/>
          <w:marRight w:val="0"/>
          <w:marTop w:val="115"/>
          <w:marBottom w:val="0"/>
          <w:divBdr>
            <w:top w:val="none" w:sz="0" w:space="0" w:color="auto"/>
            <w:left w:val="none" w:sz="0" w:space="0" w:color="auto"/>
            <w:bottom w:val="none" w:sz="0" w:space="0" w:color="auto"/>
            <w:right w:val="none" w:sz="0" w:space="0" w:color="auto"/>
          </w:divBdr>
        </w:div>
        <w:div w:id="624624177">
          <w:marLeft w:val="547"/>
          <w:marRight w:val="0"/>
          <w:marTop w:val="115"/>
          <w:marBottom w:val="0"/>
          <w:divBdr>
            <w:top w:val="none" w:sz="0" w:space="0" w:color="auto"/>
            <w:left w:val="none" w:sz="0" w:space="0" w:color="auto"/>
            <w:bottom w:val="none" w:sz="0" w:space="0" w:color="auto"/>
            <w:right w:val="none" w:sz="0" w:space="0" w:color="auto"/>
          </w:divBdr>
        </w:div>
        <w:div w:id="819269712">
          <w:marLeft w:val="547"/>
          <w:marRight w:val="0"/>
          <w:marTop w:val="115"/>
          <w:marBottom w:val="0"/>
          <w:divBdr>
            <w:top w:val="none" w:sz="0" w:space="0" w:color="auto"/>
            <w:left w:val="none" w:sz="0" w:space="0" w:color="auto"/>
            <w:bottom w:val="none" w:sz="0" w:space="0" w:color="auto"/>
            <w:right w:val="none" w:sz="0" w:space="0" w:color="auto"/>
          </w:divBdr>
        </w:div>
        <w:div w:id="1024136776">
          <w:marLeft w:val="547"/>
          <w:marRight w:val="0"/>
          <w:marTop w:val="115"/>
          <w:marBottom w:val="0"/>
          <w:divBdr>
            <w:top w:val="none" w:sz="0" w:space="0" w:color="auto"/>
            <w:left w:val="none" w:sz="0" w:space="0" w:color="auto"/>
            <w:bottom w:val="none" w:sz="0" w:space="0" w:color="auto"/>
            <w:right w:val="none" w:sz="0" w:space="0" w:color="auto"/>
          </w:divBdr>
        </w:div>
        <w:div w:id="1176387322">
          <w:marLeft w:val="547"/>
          <w:marRight w:val="0"/>
          <w:marTop w:val="115"/>
          <w:marBottom w:val="0"/>
          <w:divBdr>
            <w:top w:val="none" w:sz="0" w:space="0" w:color="auto"/>
            <w:left w:val="none" w:sz="0" w:space="0" w:color="auto"/>
            <w:bottom w:val="none" w:sz="0" w:space="0" w:color="auto"/>
            <w:right w:val="none" w:sz="0" w:space="0" w:color="auto"/>
          </w:divBdr>
        </w:div>
        <w:div w:id="1261639175">
          <w:marLeft w:val="547"/>
          <w:marRight w:val="0"/>
          <w:marTop w:val="115"/>
          <w:marBottom w:val="0"/>
          <w:divBdr>
            <w:top w:val="none" w:sz="0" w:space="0" w:color="auto"/>
            <w:left w:val="none" w:sz="0" w:space="0" w:color="auto"/>
            <w:bottom w:val="none" w:sz="0" w:space="0" w:color="auto"/>
            <w:right w:val="none" w:sz="0" w:space="0" w:color="auto"/>
          </w:divBdr>
        </w:div>
        <w:div w:id="1515143548">
          <w:marLeft w:val="547"/>
          <w:marRight w:val="0"/>
          <w:marTop w:val="115"/>
          <w:marBottom w:val="0"/>
          <w:divBdr>
            <w:top w:val="none" w:sz="0" w:space="0" w:color="auto"/>
            <w:left w:val="none" w:sz="0" w:space="0" w:color="auto"/>
            <w:bottom w:val="none" w:sz="0" w:space="0" w:color="auto"/>
            <w:right w:val="none" w:sz="0" w:space="0" w:color="auto"/>
          </w:divBdr>
        </w:div>
        <w:div w:id="1874414238">
          <w:marLeft w:val="547"/>
          <w:marRight w:val="0"/>
          <w:marTop w:val="115"/>
          <w:marBottom w:val="0"/>
          <w:divBdr>
            <w:top w:val="none" w:sz="0" w:space="0" w:color="auto"/>
            <w:left w:val="none" w:sz="0" w:space="0" w:color="auto"/>
            <w:bottom w:val="none" w:sz="0" w:space="0" w:color="auto"/>
            <w:right w:val="none" w:sz="0" w:space="0" w:color="auto"/>
          </w:divBdr>
        </w:div>
        <w:div w:id="1899894224">
          <w:marLeft w:val="547"/>
          <w:marRight w:val="0"/>
          <w:marTop w:val="115"/>
          <w:marBottom w:val="0"/>
          <w:divBdr>
            <w:top w:val="none" w:sz="0" w:space="0" w:color="auto"/>
            <w:left w:val="none" w:sz="0" w:space="0" w:color="auto"/>
            <w:bottom w:val="none" w:sz="0" w:space="0" w:color="auto"/>
            <w:right w:val="none" w:sz="0" w:space="0" w:color="auto"/>
          </w:divBdr>
        </w:div>
        <w:div w:id="2063942669">
          <w:marLeft w:val="547"/>
          <w:marRight w:val="0"/>
          <w:marTop w:val="115"/>
          <w:marBottom w:val="0"/>
          <w:divBdr>
            <w:top w:val="none" w:sz="0" w:space="0" w:color="auto"/>
            <w:left w:val="none" w:sz="0" w:space="0" w:color="auto"/>
            <w:bottom w:val="none" w:sz="0" w:space="0" w:color="auto"/>
            <w:right w:val="none" w:sz="0" w:space="0" w:color="auto"/>
          </w:divBdr>
        </w:div>
        <w:div w:id="2144225012">
          <w:marLeft w:val="547"/>
          <w:marRight w:val="0"/>
          <w:marTop w:val="115"/>
          <w:marBottom w:val="0"/>
          <w:divBdr>
            <w:top w:val="none" w:sz="0" w:space="0" w:color="auto"/>
            <w:left w:val="none" w:sz="0" w:space="0" w:color="auto"/>
            <w:bottom w:val="none" w:sz="0" w:space="0" w:color="auto"/>
            <w:right w:val="none" w:sz="0" w:space="0" w:color="auto"/>
          </w:divBdr>
        </w:div>
      </w:divsChild>
    </w:div>
    <w:div w:id="690883044">
      <w:bodyDiv w:val="1"/>
      <w:marLeft w:val="0"/>
      <w:marRight w:val="0"/>
      <w:marTop w:val="0"/>
      <w:marBottom w:val="0"/>
      <w:divBdr>
        <w:top w:val="none" w:sz="0" w:space="0" w:color="auto"/>
        <w:left w:val="none" w:sz="0" w:space="0" w:color="auto"/>
        <w:bottom w:val="none" w:sz="0" w:space="0" w:color="auto"/>
        <w:right w:val="none" w:sz="0" w:space="0" w:color="auto"/>
      </w:divBdr>
    </w:div>
    <w:div w:id="751851015">
      <w:bodyDiv w:val="1"/>
      <w:marLeft w:val="0"/>
      <w:marRight w:val="0"/>
      <w:marTop w:val="0"/>
      <w:marBottom w:val="0"/>
      <w:divBdr>
        <w:top w:val="none" w:sz="0" w:space="0" w:color="auto"/>
        <w:left w:val="none" w:sz="0" w:space="0" w:color="auto"/>
        <w:bottom w:val="none" w:sz="0" w:space="0" w:color="auto"/>
        <w:right w:val="none" w:sz="0" w:space="0" w:color="auto"/>
      </w:divBdr>
    </w:div>
    <w:div w:id="821970095">
      <w:bodyDiv w:val="1"/>
      <w:marLeft w:val="0"/>
      <w:marRight w:val="0"/>
      <w:marTop w:val="0"/>
      <w:marBottom w:val="0"/>
      <w:divBdr>
        <w:top w:val="none" w:sz="0" w:space="0" w:color="auto"/>
        <w:left w:val="none" w:sz="0" w:space="0" w:color="auto"/>
        <w:bottom w:val="none" w:sz="0" w:space="0" w:color="auto"/>
        <w:right w:val="none" w:sz="0" w:space="0" w:color="auto"/>
      </w:divBdr>
    </w:div>
    <w:div w:id="891960470">
      <w:bodyDiv w:val="1"/>
      <w:marLeft w:val="0"/>
      <w:marRight w:val="0"/>
      <w:marTop w:val="0"/>
      <w:marBottom w:val="0"/>
      <w:divBdr>
        <w:top w:val="none" w:sz="0" w:space="0" w:color="auto"/>
        <w:left w:val="none" w:sz="0" w:space="0" w:color="auto"/>
        <w:bottom w:val="none" w:sz="0" w:space="0" w:color="auto"/>
        <w:right w:val="none" w:sz="0" w:space="0" w:color="auto"/>
      </w:divBdr>
    </w:div>
    <w:div w:id="1079863058">
      <w:bodyDiv w:val="1"/>
      <w:marLeft w:val="0"/>
      <w:marRight w:val="0"/>
      <w:marTop w:val="0"/>
      <w:marBottom w:val="0"/>
      <w:divBdr>
        <w:top w:val="none" w:sz="0" w:space="0" w:color="auto"/>
        <w:left w:val="none" w:sz="0" w:space="0" w:color="auto"/>
        <w:bottom w:val="none" w:sz="0" w:space="0" w:color="auto"/>
        <w:right w:val="none" w:sz="0" w:space="0" w:color="auto"/>
      </w:divBdr>
    </w:div>
    <w:div w:id="1107235079">
      <w:bodyDiv w:val="1"/>
      <w:marLeft w:val="0"/>
      <w:marRight w:val="0"/>
      <w:marTop w:val="0"/>
      <w:marBottom w:val="0"/>
      <w:divBdr>
        <w:top w:val="none" w:sz="0" w:space="0" w:color="auto"/>
        <w:left w:val="none" w:sz="0" w:space="0" w:color="auto"/>
        <w:bottom w:val="none" w:sz="0" w:space="0" w:color="auto"/>
        <w:right w:val="none" w:sz="0" w:space="0" w:color="auto"/>
      </w:divBdr>
      <w:divsChild>
        <w:div w:id="1068304186">
          <w:marLeft w:val="0"/>
          <w:marRight w:val="0"/>
          <w:marTop w:val="0"/>
          <w:marBottom w:val="0"/>
          <w:divBdr>
            <w:top w:val="none" w:sz="0" w:space="0" w:color="auto"/>
            <w:left w:val="none" w:sz="0" w:space="0" w:color="auto"/>
            <w:bottom w:val="none" w:sz="0" w:space="0" w:color="auto"/>
            <w:right w:val="none" w:sz="0" w:space="0" w:color="auto"/>
          </w:divBdr>
          <w:divsChild>
            <w:div w:id="910769208">
              <w:marLeft w:val="0"/>
              <w:marRight w:val="0"/>
              <w:marTop w:val="180"/>
              <w:marBottom w:val="0"/>
              <w:divBdr>
                <w:top w:val="none" w:sz="0" w:space="0" w:color="auto"/>
                <w:left w:val="none" w:sz="0" w:space="0" w:color="auto"/>
                <w:bottom w:val="none" w:sz="0" w:space="0" w:color="auto"/>
                <w:right w:val="none" w:sz="0" w:space="0" w:color="auto"/>
              </w:divBdr>
              <w:divsChild>
                <w:div w:id="505442543">
                  <w:marLeft w:val="180"/>
                  <w:marRight w:val="180"/>
                  <w:marTop w:val="0"/>
                  <w:marBottom w:val="0"/>
                  <w:divBdr>
                    <w:top w:val="none" w:sz="0" w:space="0" w:color="auto"/>
                    <w:left w:val="none" w:sz="0" w:space="0" w:color="auto"/>
                    <w:bottom w:val="none" w:sz="0" w:space="0" w:color="auto"/>
                    <w:right w:val="none" w:sz="0" w:space="0" w:color="auto"/>
                  </w:divBdr>
                  <w:divsChild>
                    <w:div w:id="70087485">
                      <w:marLeft w:val="0"/>
                      <w:marRight w:val="0"/>
                      <w:marTop w:val="0"/>
                      <w:marBottom w:val="0"/>
                      <w:divBdr>
                        <w:top w:val="single" w:sz="6" w:space="0" w:color="AAAAAA"/>
                        <w:left w:val="single" w:sz="6" w:space="0" w:color="AAAAAA"/>
                        <w:bottom w:val="single" w:sz="6" w:space="0" w:color="AAAAAA"/>
                        <w:right w:val="single" w:sz="6" w:space="0" w:color="AAAAAA"/>
                      </w:divBdr>
                      <w:divsChild>
                        <w:div w:id="684943210">
                          <w:marLeft w:val="0"/>
                          <w:marRight w:val="0"/>
                          <w:marTop w:val="0"/>
                          <w:marBottom w:val="0"/>
                          <w:divBdr>
                            <w:top w:val="none" w:sz="0" w:space="0" w:color="auto"/>
                            <w:left w:val="none" w:sz="0" w:space="0" w:color="auto"/>
                            <w:bottom w:val="none" w:sz="0" w:space="0" w:color="auto"/>
                            <w:right w:val="none" w:sz="0" w:space="0" w:color="auto"/>
                          </w:divBdr>
                          <w:divsChild>
                            <w:div w:id="242954381">
                              <w:marLeft w:val="0"/>
                              <w:marRight w:val="0"/>
                              <w:marTop w:val="0"/>
                              <w:marBottom w:val="0"/>
                              <w:divBdr>
                                <w:top w:val="single" w:sz="6" w:space="0" w:color="AAAAAA"/>
                                <w:left w:val="single" w:sz="6" w:space="0" w:color="AAAAAA"/>
                                <w:bottom w:val="single" w:sz="6" w:space="0" w:color="AAAAAA"/>
                                <w:right w:val="single" w:sz="6" w:space="0" w:color="AAAAAA"/>
                              </w:divBdr>
                              <w:divsChild>
                                <w:div w:id="1356270967">
                                  <w:marLeft w:val="0"/>
                                  <w:marRight w:val="0"/>
                                  <w:marTop w:val="0"/>
                                  <w:marBottom w:val="0"/>
                                  <w:divBdr>
                                    <w:top w:val="none" w:sz="0" w:space="0" w:color="auto"/>
                                    <w:left w:val="none" w:sz="0" w:space="0" w:color="auto"/>
                                    <w:bottom w:val="none" w:sz="0" w:space="0" w:color="auto"/>
                                    <w:right w:val="none" w:sz="0" w:space="0" w:color="auto"/>
                                  </w:divBdr>
                                  <w:divsChild>
                                    <w:div w:id="182592697">
                                      <w:marLeft w:val="0"/>
                                      <w:marRight w:val="0"/>
                                      <w:marTop w:val="0"/>
                                      <w:marBottom w:val="0"/>
                                      <w:divBdr>
                                        <w:top w:val="none" w:sz="0" w:space="0" w:color="auto"/>
                                        <w:left w:val="none" w:sz="0" w:space="0" w:color="auto"/>
                                        <w:bottom w:val="none" w:sz="0" w:space="0" w:color="auto"/>
                                        <w:right w:val="none" w:sz="0" w:space="0" w:color="auto"/>
                                      </w:divBdr>
                                      <w:divsChild>
                                        <w:div w:id="234358388">
                                          <w:marLeft w:val="0"/>
                                          <w:marRight w:val="0"/>
                                          <w:marTop w:val="90"/>
                                          <w:marBottom w:val="0"/>
                                          <w:divBdr>
                                            <w:top w:val="none" w:sz="0" w:space="0" w:color="auto"/>
                                            <w:left w:val="none" w:sz="0" w:space="0" w:color="auto"/>
                                            <w:bottom w:val="none" w:sz="0" w:space="0" w:color="auto"/>
                                            <w:right w:val="none" w:sz="0" w:space="0" w:color="auto"/>
                                          </w:divBdr>
                                          <w:divsChild>
                                            <w:div w:id="154030416">
                                              <w:marLeft w:val="150"/>
                                              <w:marRight w:val="150"/>
                                              <w:marTop w:val="0"/>
                                              <w:marBottom w:val="300"/>
                                              <w:divBdr>
                                                <w:top w:val="single" w:sz="6" w:space="0" w:color="999999"/>
                                                <w:left w:val="single" w:sz="6" w:space="0" w:color="999999"/>
                                                <w:bottom w:val="single" w:sz="6" w:space="0" w:color="999999"/>
                                                <w:right w:val="single" w:sz="6" w:space="0" w:color="999999"/>
                                              </w:divBdr>
                                              <w:divsChild>
                                                <w:div w:id="1149177263">
                                                  <w:marLeft w:val="0"/>
                                                  <w:marRight w:val="0"/>
                                                  <w:marTop w:val="0"/>
                                                  <w:marBottom w:val="0"/>
                                                  <w:divBdr>
                                                    <w:top w:val="single" w:sz="6" w:space="5" w:color="CCCCCC"/>
                                                    <w:left w:val="none" w:sz="0" w:space="0" w:color="auto"/>
                                                    <w:bottom w:val="none" w:sz="0" w:space="0" w:color="auto"/>
                                                    <w:right w:val="none" w:sz="0" w:space="0" w:color="auto"/>
                                                  </w:divBdr>
                                                  <w:divsChild>
                                                    <w:div w:id="585916501">
                                                      <w:marLeft w:val="0"/>
                                                      <w:marRight w:val="0"/>
                                                      <w:marTop w:val="0"/>
                                                      <w:marBottom w:val="0"/>
                                                      <w:divBdr>
                                                        <w:top w:val="none" w:sz="0" w:space="0" w:color="auto"/>
                                                        <w:left w:val="none" w:sz="0" w:space="0" w:color="auto"/>
                                                        <w:bottom w:val="none" w:sz="0" w:space="0" w:color="auto"/>
                                                        <w:right w:val="none" w:sz="0" w:space="0" w:color="auto"/>
                                                      </w:divBdr>
                                                      <w:divsChild>
                                                        <w:div w:id="717168927">
                                                          <w:marLeft w:val="0"/>
                                                          <w:marRight w:val="0"/>
                                                          <w:marTop w:val="0"/>
                                                          <w:marBottom w:val="0"/>
                                                          <w:divBdr>
                                                            <w:top w:val="none" w:sz="0" w:space="0" w:color="auto"/>
                                                            <w:left w:val="none" w:sz="0" w:space="0" w:color="auto"/>
                                                            <w:bottom w:val="none" w:sz="0" w:space="0" w:color="auto"/>
                                                            <w:right w:val="none" w:sz="0" w:space="0" w:color="auto"/>
                                                          </w:divBdr>
                                                          <w:divsChild>
                                                            <w:div w:id="1084109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7674912">
      <w:bodyDiv w:val="1"/>
      <w:marLeft w:val="0"/>
      <w:marRight w:val="0"/>
      <w:marTop w:val="0"/>
      <w:marBottom w:val="0"/>
      <w:divBdr>
        <w:top w:val="none" w:sz="0" w:space="0" w:color="auto"/>
        <w:left w:val="none" w:sz="0" w:space="0" w:color="auto"/>
        <w:bottom w:val="none" w:sz="0" w:space="0" w:color="auto"/>
        <w:right w:val="none" w:sz="0" w:space="0" w:color="auto"/>
      </w:divBdr>
    </w:div>
    <w:div w:id="1212420614">
      <w:bodyDiv w:val="1"/>
      <w:marLeft w:val="0"/>
      <w:marRight w:val="0"/>
      <w:marTop w:val="0"/>
      <w:marBottom w:val="0"/>
      <w:divBdr>
        <w:top w:val="none" w:sz="0" w:space="0" w:color="auto"/>
        <w:left w:val="none" w:sz="0" w:space="0" w:color="auto"/>
        <w:bottom w:val="none" w:sz="0" w:space="0" w:color="auto"/>
        <w:right w:val="none" w:sz="0" w:space="0" w:color="auto"/>
      </w:divBdr>
    </w:div>
    <w:div w:id="1272669906">
      <w:bodyDiv w:val="1"/>
      <w:marLeft w:val="0"/>
      <w:marRight w:val="0"/>
      <w:marTop w:val="0"/>
      <w:marBottom w:val="0"/>
      <w:divBdr>
        <w:top w:val="none" w:sz="0" w:space="0" w:color="auto"/>
        <w:left w:val="none" w:sz="0" w:space="0" w:color="auto"/>
        <w:bottom w:val="none" w:sz="0" w:space="0" w:color="auto"/>
        <w:right w:val="none" w:sz="0" w:space="0" w:color="auto"/>
      </w:divBdr>
    </w:div>
    <w:div w:id="1299989710">
      <w:bodyDiv w:val="1"/>
      <w:marLeft w:val="0"/>
      <w:marRight w:val="0"/>
      <w:marTop w:val="0"/>
      <w:marBottom w:val="0"/>
      <w:divBdr>
        <w:top w:val="none" w:sz="0" w:space="0" w:color="auto"/>
        <w:left w:val="none" w:sz="0" w:space="0" w:color="auto"/>
        <w:bottom w:val="none" w:sz="0" w:space="0" w:color="auto"/>
        <w:right w:val="none" w:sz="0" w:space="0" w:color="auto"/>
      </w:divBdr>
    </w:div>
    <w:div w:id="1393776554">
      <w:bodyDiv w:val="1"/>
      <w:marLeft w:val="0"/>
      <w:marRight w:val="0"/>
      <w:marTop w:val="0"/>
      <w:marBottom w:val="0"/>
      <w:divBdr>
        <w:top w:val="none" w:sz="0" w:space="0" w:color="auto"/>
        <w:left w:val="none" w:sz="0" w:space="0" w:color="auto"/>
        <w:bottom w:val="none" w:sz="0" w:space="0" w:color="auto"/>
        <w:right w:val="none" w:sz="0" w:space="0" w:color="auto"/>
      </w:divBdr>
    </w:div>
    <w:div w:id="1524245229">
      <w:bodyDiv w:val="1"/>
      <w:marLeft w:val="0"/>
      <w:marRight w:val="0"/>
      <w:marTop w:val="0"/>
      <w:marBottom w:val="0"/>
      <w:divBdr>
        <w:top w:val="none" w:sz="0" w:space="0" w:color="auto"/>
        <w:left w:val="none" w:sz="0" w:space="0" w:color="auto"/>
        <w:bottom w:val="none" w:sz="0" w:space="0" w:color="auto"/>
        <w:right w:val="none" w:sz="0" w:space="0" w:color="auto"/>
      </w:divBdr>
    </w:div>
    <w:div w:id="1635018987">
      <w:bodyDiv w:val="1"/>
      <w:marLeft w:val="0"/>
      <w:marRight w:val="0"/>
      <w:marTop w:val="0"/>
      <w:marBottom w:val="0"/>
      <w:divBdr>
        <w:top w:val="none" w:sz="0" w:space="0" w:color="auto"/>
        <w:left w:val="none" w:sz="0" w:space="0" w:color="auto"/>
        <w:bottom w:val="none" w:sz="0" w:space="0" w:color="auto"/>
        <w:right w:val="none" w:sz="0" w:space="0" w:color="auto"/>
      </w:divBdr>
    </w:div>
    <w:div w:id="1671904237">
      <w:bodyDiv w:val="1"/>
      <w:marLeft w:val="0"/>
      <w:marRight w:val="0"/>
      <w:marTop w:val="0"/>
      <w:marBottom w:val="0"/>
      <w:divBdr>
        <w:top w:val="none" w:sz="0" w:space="0" w:color="auto"/>
        <w:left w:val="none" w:sz="0" w:space="0" w:color="auto"/>
        <w:bottom w:val="none" w:sz="0" w:space="0" w:color="auto"/>
        <w:right w:val="none" w:sz="0" w:space="0" w:color="auto"/>
      </w:divBdr>
    </w:div>
    <w:div w:id="1929607351">
      <w:bodyDiv w:val="1"/>
      <w:marLeft w:val="0"/>
      <w:marRight w:val="0"/>
      <w:marTop w:val="0"/>
      <w:marBottom w:val="0"/>
      <w:divBdr>
        <w:top w:val="none" w:sz="0" w:space="0" w:color="auto"/>
        <w:left w:val="none" w:sz="0" w:space="0" w:color="auto"/>
        <w:bottom w:val="none" w:sz="0" w:space="0" w:color="auto"/>
        <w:right w:val="none" w:sz="0" w:space="0" w:color="auto"/>
      </w:divBdr>
    </w:div>
    <w:div w:id="2055886887">
      <w:bodyDiv w:val="1"/>
      <w:marLeft w:val="0"/>
      <w:marRight w:val="0"/>
      <w:marTop w:val="0"/>
      <w:marBottom w:val="0"/>
      <w:divBdr>
        <w:top w:val="none" w:sz="0" w:space="0" w:color="auto"/>
        <w:left w:val="none" w:sz="0" w:space="0" w:color="auto"/>
        <w:bottom w:val="none" w:sz="0" w:space="0" w:color="auto"/>
        <w:right w:val="none" w:sz="0" w:space="0" w:color="auto"/>
      </w:divBdr>
    </w:div>
    <w:div w:id="2093965110">
      <w:bodyDiv w:val="1"/>
      <w:marLeft w:val="0"/>
      <w:marRight w:val="0"/>
      <w:marTop w:val="0"/>
      <w:marBottom w:val="0"/>
      <w:divBdr>
        <w:top w:val="none" w:sz="0" w:space="0" w:color="auto"/>
        <w:left w:val="none" w:sz="0" w:space="0" w:color="auto"/>
        <w:bottom w:val="none" w:sz="0" w:space="0" w:color="auto"/>
        <w:right w:val="none" w:sz="0" w:space="0" w:color="auto"/>
      </w:divBdr>
      <w:divsChild>
        <w:div w:id="109980348">
          <w:marLeft w:val="547"/>
          <w:marRight w:val="0"/>
          <w:marTop w:val="0"/>
          <w:marBottom w:val="0"/>
          <w:divBdr>
            <w:top w:val="none" w:sz="0" w:space="0" w:color="auto"/>
            <w:left w:val="none" w:sz="0" w:space="0" w:color="auto"/>
            <w:bottom w:val="none" w:sz="0" w:space="0" w:color="auto"/>
            <w:right w:val="none" w:sz="0" w:space="0" w:color="auto"/>
          </w:divBdr>
        </w:div>
        <w:div w:id="944728071">
          <w:marLeft w:val="547"/>
          <w:marRight w:val="0"/>
          <w:marTop w:val="0"/>
          <w:marBottom w:val="0"/>
          <w:divBdr>
            <w:top w:val="none" w:sz="0" w:space="0" w:color="auto"/>
            <w:left w:val="none" w:sz="0" w:space="0" w:color="auto"/>
            <w:bottom w:val="none" w:sz="0" w:space="0" w:color="auto"/>
            <w:right w:val="none" w:sz="0" w:space="0" w:color="auto"/>
          </w:divBdr>
        </w:div>
        <w:div w:id="2117282863">
          <w:marLeft w:val="547"/>
          <w:marRight w:val="0"/>
          <w:marTop w:val="0"/>
          <w:marBottom w:val="0"/>
          <w:divBdr>
            <w:top w:val="none" w:sz="0" w:space="0" w:color="auto"/>
            <w:left w:val="none" w:sz="0" w:space="0" w:color="auto"/>
            <w:bottom w:val="none" w:sz="0" w:space="0" w:color="auto"/>
            <w:right w:val="none" w:sz="0" w:space="0" w:color="auto"/>
          </w:divBdr>
        </w:div>
      </w:divsChild>
    </w:div>
    <w:div w:id="2106875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uwe.ac.uk/study/study-support/study-skills/using-generative-ai-at-uwe-bristol" TargetMode="External"/><Relationship Id="rId18" Type="http://schemas.openxmlformats.org/officeDocument/2006/relationships/hyperlink" Target="https://www.uwe.ac.uk/study/study-support/study-skills/reading-and-writing/plagiarism" TargetMode="External"/><Relationship Id="rId3" Type="http://schemas.openxmlformats.org/officeDocument/2006/relationships/customXml" Target="../customXml/item3.xml"/><Relationship Id="rId21" Type="http://schemas.openxmlformats.org/officeDocument/2006/relationships/hyperlink" Target="https://en.wikipedia.org/wiki/Reflective_practice" TargetMode="External"/><Relationship Id="rId7" Type="http://schemas.openxmlformats.org/officeDocument/2006/relationships/settings" Target="settings.xml"/><Relationship Id="rId12" Type="http://schemas.openxmlformats.org/officeDocument/2006/relationships/hyperlink" Target="https://www.uwe.ac.uk/study/study-support/study-skills/referencing" TargetMode="External"/><Relationship Id="rId17" Type="http://schemas.openxmlformats.org/officeDocument/2006/relationships/hyperlink" Target="https://www.uwe.ac.uk/study/academic-information/student-study-essentials" TargetMode="External"/><Relationship Id="rId2" Type="http://schemas.openxmlformats.org/officeDocument/2006/relationships/customXml" Target="../customXml/item2.xml"/><Relationship Id="rId16" Type="http://schemas.openxmlformats.org/officeDocument/2006/relationships/hyperlink" Target="https://www.uwe.ac.uk/life/health-and-wellbeing/get-wellbeing-support"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uwe.ac.uk/study/study-support/student-support-advisers"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uwe.ac.uk/study/academic-information/personal-circumstances" TargetMode="External"/><Relationship Id="rId22"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fairburn\OneDrive%20-%20UWE%20Bristol%20(Staff)\My%20Work\aHoD%20SE\2%20WORK%20IN%20PROGRESS\Assessment%20&amp;%20Feedback%20Mini%20Project\2019-20%20CSCT%20Departmental%20Assessment%20Spec%20Template%20v6.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da57448-ad5c-4b15-ab48-da82a1b749fb">
      <Terms xmlns="http://schemas.microsoft.com/office/infopath/2007/PartnerControls"/>
    </lcf76f155ced4ddcb4097134ff3c332f>
    <TaxCatchAll xmlns="c388a7f9-6690-4f23-b178-38ff1f0a6fb7"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17D9EF5A237734EA26AEB79D8B4249A" ma:contentTypeVersion="13" ma:contentTypeDescription="Create a new document." ma:contentTypeScope="" ma:versionID="b66188ed0144d06c2a588b6ec248157a">
  <xsd:schema xmlns:xsd="http://www.w3.org/2001/XMLSchema" xmlns:xs="http://www.w3.org/2001/XMLSchema" xmlns:p="http://schemas.microsoft.com/office/2006/metadata/properties" xmlns:ns2="9da57448-ad5c-4b15-ab48-da82a1b749fb" xmlns:ns3="c388a7f9-6690-4f23-b178-38ff1f0a6fb7" targetNamespace="http://schemas.microsoft.com/office/2006/metadata/properties" ma:root="true" ma:fieldsID="9ea8723d635746b280a8f016765b846a" ns2:_="" ns3:_="">
    <xsd:import namespace="9da57448-ad5c-4b15-ab48-da82a1b749fb"/>
    <xsd:import namespace="c388a7f9-6690-4f23-b178-38ff1f0a6fb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da57448-ad5c-4b15-ab48-da82a1b74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2edd95a-f8c2-4715-9b78-af595b67b1e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388a7f9-6690-4f23-b178-38ff1f0a6fb7"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45c3be-e4e3-4986-91ca-2846360837b1}" ma:internalName="TaxCatchAll" ma:showField="CatchAllData" ma:web="c388a7f9-6690-4f23-b178-38ff1f0a6f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7245EFB-854D-4882-81CA-7AC11359B1B1}">
  <ds:schemaRefs>
    <ds:schemaRef ds:uri="http://schemas.openxmlformats.org/officeDocument/2006/bibliography"/>
  </ds:schemaRefs>
</ds:datastoreItem>
</file>

<file path=customXml/itemProps2.xml><?xml version="1.0" encoding="utf-8"?>
<ds:datastoreItem xmlns:ds="http://schemas.openxmlformats.org/officeDocument/2006/customXml" ds:itemID="{F13DF6CA-9308-4FB9-8402-132DCE2F89D6}">
  <ds:schemaRefs>
    <ds:schemaRef ds:uri="http://schemas.microsoft.com/sharepoint/v3/contenttype/forms"/>
  </ds:schemaRefs>
</ds:datastoreItem>
</file>

<file path=customXml/itemProps3.xml><?xml version="1.0" encoding="utf-8"?>
<ds:datastoreItem xmlns:ds="http://schemas.openxmlformats.org/officeDocument/2006/customXml" ds:itemID="{AF2BB716-4D80-438C-9D71-D90C70B8250F}">
  <ds:schemaRefs>
    <ds:schemaRef ds:uri="http://schemas.microsoft.com/office/2006/metadata/properties"/>
    <ds:schemaRef ds:uri="http://schemas.microsoft.com/office/infopath/2007/PartnerControls"/>
    <ds:schemaRef ds:uri="9da57448-ad5c-4b15-ab48-da82a1b749fb"/>
    <ds:schemaRef ds:uri="c388a7f9-6690-4f23-b178-38ff1f0a6fb7"/>
  </ds:schemaRefs>
</ds:datastoreItem>
</file>

<file path=customXml/itemProps4.xml><?xml version="1.0" encoding="utf-8"?>
<ds:datastoreItem xmlns:ds="http://schemas.openxmlformats.org/officeDocument/2006/customXml" ds:itemID="{6193B970-1462-4BFE-B359-77B739B58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da57448-ad5c-4b15-ab48-da82a1b749fb"/>
    <ds:schemaRef ds:uri="c388a7f9-6690-4f23-b178-38ff1f0a6fb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C:\Users\d-fairburn\OneDrive - UWE Bristol (Staff)\My Work\aHoD SE\2 WORK IN PROGRESS\Assessment &amp; Feedback Mini Project\2019-20 CSCT Departmental Assessment Spec Template v6.dotx</Template>
  <TotalTime>71</TotalTime>
  <Pages>8</Pages>
  <Words>2110</Words>
  <Characters>12032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Delia Fairburn</dc:creator>
  <cp:keywords/>
  <dc:description/>
  <cp:lastModifiedBy>Nathan Renney</cp:lastModifiedBy>
  <cp:revision>35</cp:revision>
  <cp:lastPrinted>2025-09-03T10:54:00Z</cp:lastPrinted>
  <dcterms:created xsi:type="dcterms:W3CDTF">2025-09-03T10:54:00Z</dcterms:created>
  <dcterms:modified xsi:type="dcterms:W3CDTF">2025-09-08T13:25:00Z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0x010100817D9EF5A237734EA26AEB79D8B4249A</vt:lpwstr>
  </property>
</Properties>
</file>